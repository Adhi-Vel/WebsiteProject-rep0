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804D3" w14:textId="25C17552"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5115370" wp14:editId="72C4126A">
            <wp:simplePos x="0" y="0"/>
            <wp:positionH relativeFrom="margin">
              <wp:posOffset>-152400</wp:posOffset>
            </wp:positionH>
            <wp:positionV relativeFrom="margin">
              <wp:posOffset>-144780</wp:posOffset>
            </wp:positionV>
            <wp:extent cx="7155180" cy="9425940"/>
            <wp:effectExtent l="0" t="0" r="762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55180" cy="942594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2DCBB723" w14:textId="77777777" w:rsidTr="00185F4A">
        <w:trPr>
          <w:trHeight w:val="1083"/>
        </w:trPr>
        <w:tc>
          <w:tcPr>
            <w:tcW w:w="10790" w:type="dxa"/>
            <w:gridSpan w:val="9"/>
          </w:tcPr>
          <w:p w14:paraId="7B7E0D28" w14:textId="6966BF30" w:rsidR="00DF198B" w:rsidRDefault="00DF198B"/>
        </w:tc>
      </w:tr>
      <w:tr w:rsidR="00DF198B" w14:paraId="3E5D482D" w14:textId="77777777" w:rsidTr="00185F4A">
        <w:trPr>
          <w:trHeight w:val="1068"/>
        </w:trPr>
        <w:tc>
          <w:tcPr>
            <w:tcW w:w="1198" w:type="dxa"/>
            <w:gridSpan w:val="2"/>
            <w:tcBorders>
              <w:right w:val="single" w:sz="18" w:space="0" w:color="476166" w:themeColor="accent1"/>
            </w:tcBorders>
          </w:tcPr>
          <w:p w14:paraId="7B3D7A1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0812C3C" w14:textId="6D735730" w:rsidR="00DF198B" w:rsidRPr="00175F20" w:rsidRDefault="00175F20" w:rsidP="00175F20">
            <w:pPr>
              <w:pStyle w:val="Heading1"/>
              <w:rPr>
                <w:sz w:val="60"/>
                <w:szCs w:val="60"/>
              </w:rPr>
            </w:pPr>
            <w:r w:rsidRPr="00561AE3">
              <w:rPr>
                <w:sz w:val="60"/>
                <w:szCs w:val="60"/>
              </w:rPr>
              <w:t>Task 5: IT Innovation Report</w:t>
            </w:r>
          </w:p>
        </w:tc>
        <w:tc>
          <w:tcPr>
            <w:tcW w:w="1199" w:type="dxa"/>
            <w:gridSpan w:val="2"/>
            <w:tcBorders>
              <w:left w:val="single" w:sz="18" w:space="0" w:color="476166" w:themeColor="accent1"/>
            </w:tcBorders>
          </w:tcPr>
          <w:p w14:paraId="768A9AB0" w14:textId="77777777" w:rsidR="00DF198B" w:rsidRDefault="00DF198B"/>
        </w:tc>
      </w:tr>
      <w:tr w:rsidR="00DF198B" w14:paraId="5769353D" w14:textId="77777777" w:rsidTr="00185F4A">
        <w:trPr>
          <w:trHeight w:val="1837"/>
        </w:trPr>
        <w:tc>
          <w:tcPr>
            <w:tcW w:w="1170" w:type="dxa"/>
          </w:tcPr>
          <w:p w14:paraId="1BA6BD7E" w14:textId="77777777" w:rsidR="00DF198B" w:rsidRDefault="00DF198B"/>
        </w:tc>
        <w:tc>
          <w:tcPr>
            <w:tcW w:w="8460" w:type="dxa"/>
            <w:gridSpan w:val="7"/>
          </w:tcPr>
          <w:p w14:paraId="66C047C3" w14:textId="77777777" w:rsidR="00DF198B" w:rsidRDefault="00DF198B"/>
        </w:tc>
        <w:tc>
          <w:tcPr>
            <w:tcW w:w="1160" w:type="dxa"/>
          </w:tcPr>
          <w:p w14:paraId="798DFE7F" w14:textId="77777777" w:rsidR="00DF198B" w:rsidRDefault="00DF198B"/>
        </w:tc>
      </w:tr>
      <w:tr w:rsidR="00175F20" w14:paraId="4DBE2FDA" w14:textId="77777777" w:rsidTr="00185F4A">
        <w:trPr>
          <w:trHeight w:val="929"/>
        </w:trPr>
        <w:tc>
          <w:tcPr>
            <w:tcW w:w="2397" w:type="dxa"/>
            <w:gridSpan w:val="4"/>
          </w:tcPr>
          <w:p w14:paraId="7A2C3C99" w14:textId="77777777" w:rsidR="00175F20" w:rsidRDefault="00175F20" w:rsidP="00175F20"/>
        </w:tc>
        <w:tc>
          <w:tcPr>
            <w:tcW w:w="5995" w:type="dxa"/>
            <w:shd w:val="clear" w:color="auto" w:fill="FFFFFF" w:themeFill="background1"/>
          </w:tcPr>
          <w:p w14:paraId="0E1DB8D0" w14:textId="01EEE34E" w:rsidR="00175F20" w:rsidRPr="00DF198B" w:rsidRDefault="00175F20" w:rsidP="00175F20">
            <w:pPr>
              <w:jc w:val="center"/>
              <w:rPr>
                <w:rFonts w:ascii="Georgia" w:hAnsi="Georgia"/>
                <w:sz w:val="48"/>
                <w:szCs w:val="48"/>
              </w:rPr>
            </w:pPr>
            <w:r w:rsidRPr="00252894">
              <w:rPr>
                <w:rFonts w:ascii="Georgia" w:hAnsi="Georgia"/>
                <w:noProof/>
                <w:sz w:val="48"/>
                <w:szCs w:val="48"/>
              </w:rPr>
              <mc:AlternateContent>
                <mc:Choice Requires="wps">
                  <w:drawing>
                    <wp:anchor distT="45720" distB="45720" distL="114300" distR="114300" simplePos="0" relativeHeight="251661312" behindDoc="0" locked="0" layoutInCell="1" allowOverlap="1" wp14:anchorId="4492CF7F" wp14:editId="4F2F22C4">
                      <wp:simplePos x="0" y="0"/>
                      <wp:positionH relativeFrom="column">
                        <wp:posOffset>532130</wp:posOffset>
                      </wp:positionH>
                      <wp:positionV relativeFrom="paragraph">
                        <wp:posOffset>632460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3BF8B5F" w14:textId="77777777" w:rsidR="00175F20" w:rsidRPr="009A4145" w:rsidRDefault="00175F20" w:rsidP="009A4145">
                                  <w:pPr>
                                    <w:pStyle w:val="Heading2"/>
                                    <w:rPr>
                                      <w:rFonts w:ascii="Georgia" w:hAnsi="Georgia"/>
                                      <w:sz w:val="60"/>
                                      <w:szCs w:val="60"/>
                                    </w:rPr>
                                  </w:pPr>
                                  <w:r w:rsidRPr="009A4145">
                                    <w:rPr>
                                      <w:rFonts w:ascii="Georgia" w:hAnsi="Georgia"/>
                                      <w:sz w:val="60"/>
                                      <w:szCs w:val="60"/>
                                    </w:rPr>
                                    <w:t>ECO TRACE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92CF7F" id="_x0000_t202" coordsize="21600,21600" o:spt="202" path="m,l,21600r21600,l21600,xe">
                      <v:stroke joinstyle="miter"/>
                      <v:path gradientshapeok="t" o:connecttype="rect"/>
                    </v:shapetype>
                    <v:shape id="Text Box 2" o:spid="_x0000_s1026" type="#_x0000_t202" style="position:absolute;left:0;text-align:left;margin-left:41.9pt;margin-top:49.8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" filled="f" stroked="f">
                      <v:textbox style="mso-fit-shape-to-text:t">
                        <w:txbxContent>
                          <w:p w14:paraId="03BF8B5F" w14:textId="77777777" w:rsidR="00175F20" w:rsidRPr="009A4145" w:rsidRDefault="00175F20" w:rsidP="009A4145">
                            <w:pPr>
                              <w:pStyle w:val="Heading2"/>
                              <w:rPr>
                                <w:rFonts w:ascii="Georgia" w:hAnsi="Georgia"/>
                                <w:sz w:val="60"/>
                                <w:szCs w:val="60"/>
                              </w:rPr>
                            </w:pPr>
                            <w:r w:rsidRPr="009A4145">
                              <w:rPr>
                                <w:rFonts w:ascii="Georgia" w:hAnsi="Georgia"/>
                                <w:sz w:val="60"/>
                                <w:szCs w:val="60"/>
                              </w:rPr>
                              <w:t>ECO TRACE</w:t>
                            </w:r>
                          </w:p>
                        </w:txbxContent>
                      </v:textbox>
                      <w10:wrap type="square"/>
                    </v:shape>
                  </w:pict>
                </mc:Fallback>
              </mc:AlternateContent>
            </w:r>
            <w:r>
              <w:rPr>
                <w:rFonts w:ascii="Georgia" w:hAnsi="Georgia"/>
                <w:noProof/>
                <w:sz w:val="48"/>
                <w:szCs w:val="48"/>
              </w:rPr>
              <mc:AlternateContent>
                <mc:Choice Requires="wps">
                  <w:drawing>
                    <wp:anchor distT="0" distB="0" distL="114300" distR="114300" simplePos="0" relativeHeight="251660288" behindDoc="0" locked="0" layoutInCell="1" allowOverlap="1" wp14:anchorId="5E558BB3" wp14:editId="4178441F">
                      <wp:simplePos x="0" y="0"/>
                      <wp:positionH relativeFrom="column">
                        <wp:posOffset>459105</wp:posOffset>
                      </wp:positionH>
                      <wp:positionV relativeFrom="paragraph">
                        <wp:posOffset>296545</wp:posOffset>
                      </wp:positionV>
                      <wp:extent cx="2880360" cy="1179836"/>
                      <wp:effectExtent l="0" t="0" r="15240" b="20320"/>
                      <wp:wrapNone/>
                      <wp:docPr id="504588609" name="Oval 2" descr="Close-up of a leaf surface"/>
                      <wp:cNvGraphicFramePr/>
                      <a:graphic xmlns:a="http://schemas.openxmlformats.org/drawingml/2006/main">
                        <a:graphicData uri="http://schemas.microsoft.com/office/word/2010/wordprocessingShape">
                          <wps:wsp>
                            <wps:cNvSpPr/>
                            <wps:spPr>
                              <a:xfrm>
                                <a:off x="0" y="0"/>
                                <a:ext cx="2880360" cy="1179836"/>
                              </a:xfrm>
                              <a:prstGeom prst="ellipse">
                                <a:avLst/>
                              </a:prstGeom>
                              <a:blipFill dpi="0" rotWithShape="1">
                                <a:blip r:embed="rId12" cstate="print">
                                  <a:alphaModFix amt="35000"/>
                                  <a:extLst>
                                    <a:ext uri="{28A0092B-C50C-407E-A947-70E740481C1C}">
                                      <a14:useLocalDpi xmlns:a14="http://schemas.microsoft.com/office/drawing/2010/main" val="0"/>
                                    </a:ext>
                                  </a:extLst>
                                </a:blip>
                                <a:srcRect/>
                                <a:stretch>
                                  <a:fillRect/>
                                </a:stretch>
                              </a:blipFill>
                              <a:ln w="3175" cap="flat">
                                <a:solidFill>
                                  <a:schemeClr val="accent1"/>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18837EC1" id="Oval 2" o:spid="_x0000_s1026" alt="Close-up of a leaf surface" style="position:absolute;margin-left:36.15pt;margin-top:23.35pt;width:226.8pt;height:9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" strokecolor="#476166 [3204]" strokeweight=".25pt">
                      <v:fill r:id="rId13" o:title="Close-up of a leaf surface" opacity="22938f" recolor="t" rotate="t" type="frame"/>
                      <v:stroke miterlimit="4" joinstyle="miter"/>
                      <v:textbox style="mso-fit-shape-to-text:t" inset="3pt,3pt,3pt,3pt"/>
                    </v:oval>
                  </w:pict>
                </mc:Fallback>
              </mc:AlternateContent>
            </w:r>
          </w:p>
        </w:tc>
        <w:tc>
          <w:tcPr>
            <w:tcW w:w="2398" w:type="dxa"/>
            <w:gridSpan w:val="4"/>
          </w:tcPr>
          <w:p w14:paraId="2547C786" w14:textId="77777777" w:rsidR="00175F20" w:rsidRDefault="00175F20" w:rsidP="00175F20"/>
        </w:tc>
      </w:tr>
      <w:tr w:rsidR="00175F20" w14:paraId="35D940AE" w14:textId="77777777" w:rsidTr="00185F4A">
        <w:trPr>
          <w:trHeight w:val="1460"/>
        </w:trPr>
        <w:tc>
          <w:tcPr>
            <w:tcW w:w="2397" w:type="dxa"/>
            <w:gridSpan w:val="4"/>
          </w:tcPr>
          <w:p w14:paraId="143EA5AD" w14:textId="77777777" w:rsidR="00175F20" w:rsidRDefault="00175F20" w:rsidP="00175F20"/>
        </w:tc>
        <w:tc>
          <w:tcPr>
            <w:tcW w:w="5995" w:type="dxa"/>
            <w:shd w:val="clear" w:color="auto" w:fill="FFFFFF" w:themeFill="background1"/>
          </w:tcPr>
          <w:p w14:paraId="49D4963A" w14:textId="77777777" w:rsidR="00175F20" w:rsidRDefault="00175F20" w:rsidP="00175F20">
            <w:pPr>
              <w:jc w:val="center"/>
            </w:pPr>
          </w:p>
          <w:p w14:paraId="7B93FEF1" w14:textId="77777777" w:rsidR="00175F20" w:rsidRDefault="00175F20" w:rsidP="00175F20">
            <w:pPr>
              <w:jc w:val="center"/>
            </w:pPr>
          </w:p>
          <w:p w14:paraId="77A85583" w14:textId="77777777" w:rsidR="00175F20" w:rsidRPr="00175F20" w:rsidRDefault="00175F20" w:rsidP="00175F20">
            <w:pPr>
              <w:pStyle w:val="Heading5"/>
              <w:jc w:val="center"/>
              <w:rPr>
                <w:sz w:val="40"/>
                <w:szCs w:val="40"/>
                <w:u w:val="single"/>
              </w:rPr>
            </w:pPr>
            <w:r w:rsidRPr="00175F20">
              <w:rPr>
                <w:sz w:val="40"/>
                <w:szCs w:val="40"/>
                <w:u w:val="single"/>
              </w:rPr>
              <w:t>Our Team</w:t>
            </w:r>
          </w:p>
          <w:p w14:paraId="0FE58D6F" w14:textId="77777777" w:rsidR="00175F20" w:rsidRPr="00333A25" w:rsidRDefault="00175F20" w:rsidP="00175F20">
            <w:pPr>
              <w:jc w:val="center"/>
            </w:pPr>
          </w:p>
          <w:p w14:paraId="746FA520" w14:textId="77777777" w:rsidR="00175F20" w:rsidRPr="00175F20" w:rsidRDefault="00175F20" w:rsidP="00175F20">
            <w:pPr>
              <w:jc w:val="center"/>
              <w:rPr>
                <w:sz w:val="36"/>
                <w:szCs w:val="36"/>
              </w:rPr>
            </w:pPr>
            <w:r w:rsidRPr="00175F20">
              <w:rPr>
                <w:sz w:val="36"/>
                <w:szCs w:val="36"/>
              </w:rPr>
              <w:t>Adhithya Vel M V: U2668807</w:t>
            </w:r>
          </w:p>
          <w:p w14:paraId="7A1EB99A" w14:textId="77777777" w:rsidR="00175F20" w:rsidRPr="00175F20" w:rsidRDefault="00175F20" w:rsidP="00175F20">
            <w:pPr>
              <w:jc w:val="center"/>
              <w:rPr>
                <w:sz w:val="36"/>
                <w:szCs w:val="36"/>
              </w:rPr>
            </w:pPr>
            <w:r w:rsidRPr="00175F20">
              <w:rPr>
                <w:sz w:val="36"/>
                <w:szCs w:val="36"/>
              </w:rPr>
              <w:t xml:space="preserve">Corina </w:t>
            </w:r>
            <w:proofErr w:type="spellStart"/>
            <w:r w:rsidRPr="00175F20">
              <w:rPr>
                <w:sz w:val="36"/>
                <w:szCs w:val="36"/>
              </w:rPr>
              <w:t>Lonelia</w:t>
            </w:r>
            <w:proofErr w:type="spellEnd"/>
            <w:r w:rsidRPr="00175F20">
              <w:rPr>
                <w:sz w:val="36"/>
                <w:szCs w:val="36"/>
              </w:rPr>
              <w:t>: U2681698</w:t>
            </w:r>
          </w:p>
          <w:p w14:paraId="07C34841" w14:textId="77777777" w:rsidR="00175F20" w:rsidRPr="00175F20" w:rsidRDefault="00175F20" w:rsidP="00175F20">
            <w:pPr>
              <w:jc w:val="center"/>
              <w:rPr>
                <w:sz w:val="36"/>
                <w:szCs w:val="36"/>
              </w:rPr>
            </w:pPr>
            <w:r w:rsidRPr="00175F20">
              <w:rPr>
                <w:sz w:val="36"/>
                <w:szCs w:val="36"/>
              </w:rPr>
              <w:t>M Sohaib Ramzan: U2659471</w:t>
            </w:r>
          </w:p>
          <w:p w14:paraId="42668B67" w14:textId="69B78A1A" w:rsidR="00175F20" w:rsidRPr="00175F20" w:rsidRDefault="00175F20" w:rsidP="00175F20">
            <w:pPr>
              <w:pStyle w:val="Heading2"/>
              <w:rPr>
                <w:b w:val="0"/>
                <w:bCs/>
              </w:rPr>
            </w:pPr>
            <w:r w:rsidRPr="00175F20">
              <w:rPr>
                <w:b w:val="0"/>
                <w:bCs/>
                <w:sz w:val="36"/>
                <w:szCs w:val="36"/>
              </w:rPr>
              <w:t>Harikaran M: U2609315</w:t>
            </w:r>
          </w:p>
        </w:tc>
        <w:tc>
          <w:tcPr>
            <w:tcW w:w="2398" w:type="dxa"/>
            <w:gridSpan w:val="4"/>
          </w:tcPr>
          <w:p w14:paraId="72FED90A" w14:textId="77777777" w:rsidR="00175F20" w:rsidRDefault="00175F20" w:rsidP="00175F20"/>
        </w:tc>
      </w:tr>
      <w:tr w:rsidR="00175F20" w14:paraId="7211C0E0" w14:textId="77777777" w:rsidTr="00175F20">
        <w:trPr>
          <w:trHeight w:val="3201"/>
        </w:trPr>
        <w:tc>
          <w:tcPr>
            <w:tcW w:w="2397" w:type="dxa"/>
            <w:gridSpan w:val="4"/>
            <w:vAlign w:val="bottom"/>
          </w:tcPr>
          <w:p w14:paraId="6A932A5A" w14:textId="77777777" w:rsidR="00175F20" w:rsidRDefault="00175F20" w:rsidP="00175F20">
            <w:pPr>
              <w:jc w:val="center"/>
            </w:pPr>
          </w:p>
        </w:tc>
        <w:tc>
          <w:tcPr>
            <w:tcW w:w="5995" w:type="dxa"/>
            <w:tcBorders>
              <w:bottom w:val="single" w:sz="18" w:space="0" w:color="476166" w:themeColor="accent1"/>
            </w:tcBorders>
            <w:shd w:val="clear" w:color="auto" w:fill="FFFFFF" w:themeFill="background1"/>
            <w:vAlign w:val="bottom"/>
          </w:tcPr>
          <w:p w14:paraId="4139F2E5" w14:textId="77777777" w:rsidR="00175F20" w:rsidRPr="00175F20" w:rsidRDefault="00175F20" w:rsidP="00175F20">
            <w:pPr>
              <w:pStyle w:val="Heading3"/>
            </w:pPr>
            <w:r w:rsidRPr="00175F20">
              <w:t>A Coursework Report Submitted for</w:t>
            </w:r>
          </w:p>
          <w:p w14:paraId="672800CC" w14:textId="7C9C0669" w:rsidR="00175F20" w:rsidRPr="00175F20" w:rsidRDefault="00175F20" w:rsidP="00175F20">
            <w:pPr>
              <w:pStyle w:val="Heading3"/>
            </w:pPr>
            <w:r w:rsidRPr="00175F20">
              <w:t>CN4005 Mental Wealth</w:t>
            </w:r>
            <w:r w:rsidR="00383D46">
              <w:t>-24</w:t>
            </w:r>
          </w:p>
          <w:p w14:paraId="1DA2F8F5" w14:textId="77777777" w:rsidR="00175F20" w:rsidRPr="00DF198B" w:rsidRDefault="00175F20" w:rsidP="00175F20">
            <w:pPr>
              <w:pStyle w:val="Heading3"/>
            </w:pPr>
          </w:p>
        </w:tc>
        <w:tc>
          <w:tcPr>
            <w:tcW w:w="2398" w:type="dxa"/>
            <w:gridSpan w:val="4"/>
            <w:vAlign w:val="bottom"/>
          </w:tcPr>
          <w:p w14:paraId="1035913E" w14:textId="77777777" w:rsidR="00175F20" w:rsidRDefault="00175F20" w:rsidP="00175F20">
            <w:pPr>
              <w:jc w:val="center"/>
            </w:pPr>
          </w:p>
        </w:tc>
      </w:tr>
      <w:tr w:rsidR="00175F20" w14:paraId="2890653A" w14:textId="77777777" w:rsidTr="00185F4A">
        <w:tc>
          <w:tcPr>
            <w:tcW w:w="2340" w:type="dxa"/>
            <w:gridSpan w:val="3"/>
          </w:tcPr>
          <w:p w14:paraId="2E214AE9" w14:textId="77777777" w:rsidR="00175F20" w:rsidRDefault="00175F20" w:rsidP="00175F20"/>
        </w:tc>
        <w:tc>
          <w:tcPr>
            <w:tcW w:w="6120" w:type="dxa"/>
            <w:gridSpan w:val="3"/>
          </w:tcPr>
          <w:p w14:paraId="4E439819" w14:textId="77777777" w:rsidR="00175F20" w:rsidRDefault="00175F20" w:rsidP="00175F20"/>
        </w:tc>
        <w:tc>
          <w:tcPr>
            <w:tcW w:w="2330" w:type="dxa"/>
            <w:gridSpan w:val="3"/>
          </w:tcPr>
          <w:p w14:paraId="122ECD8D" w14:textId="77777777" w:rsidR="00175F20" w:rsidRDefault="00175F20" w:rsidP="00175F20"/>
        </w:tc>
      </w:tr>
    </w:tbl>
    <w:p w14:paraId="46883517" w14:textId="77777777" w:rsidR="00DF198B" w:rsidRDefault="00DF198B"/>
    <w:p w14:paraId="72699715" w14:textId="318029DE" w:rsidR="00175F20" w:rsidRDefault="00175F20" w:rsidP="002D2200">
      <w:pPr>
        <w:pStyle w:val="GraphicAnchor"/>
      </w:pPr>
    </w:p>
    <w:p w14:paraId="1CD30537" w14:textId="7233CBAE" w:rsidR="00175F20" w:rsidRDefault="00175F20">
      <w:pPr>
        <w:rPr>
          <w:sz w:val="10"/>
        </w:rPr>
      </w:pPr>
      <w:r>
        <w:br w:type="page"/>
      </w:r>
    </w:p>
    <w:p w14:paraId="3DB27630" w14:textId="0A95C3E8" w:rsidR="00175F20" w:rsidRDefault="00175F20" w:rsidP="00175F20">
      <w:r>
        <w:rPr>
          <w:noProof/>
        </w:rPr>
        <w:lastRenderedPageBreak/>
        <mc:AlternateContent>
          <mc:Choice Requires="wps">
            <w:drawing>
              <wp:anchor distT="45720" distB="45720" distL="114300" distR="114300" simplePos="0" relativeHeight="251664384" behindDoc="0" locked="0" layoutInCell="1" allowOverlap="1" wp14:anchorId="026CE802" wp14:editId="170978E2">
                <wp:simplePos x="0" y="0"/>
                <wp:positionH relativeFrom="margin">
                  <wp:align>right</wp:align>
                </wp:positionH>
                <wp:positionV relativeFrom="paragraph">
                  <wp:posOffset>0</wp:posOffset>
                </wp:positionV>
                <wp:extent cx="6865620" cy="6477000"/>
                <wp:effectExtent l="0" t="0" r="0" b="0"/>
                <wp:wrapSquare wrapText="bothSides"/>
                <wp:docPr id="908552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5620" cy="6477000"/>
                        </a:xfrm>
                        <a:prstGeom prst="rect">
                          <a:avLst/>
                        </a:prstGeom>
                        <a:noFill/>
                        <a:ln w="9525">
                          <a:noFill/>
                          <a:miter lim="800000"/>
                          <a:headEnd/>
                          <a:tailEnd/>
                        </a:ln>
                      </wps:spPr>
                      <wps:txbx>
                        <w:txbxContent>
                          <w:p w14:paraId="4F17A054" w14:textId="77777777" w:rsidR="00175F20" w:rsidRPr="00A50C68" w:rsidRDefault="00175F20" w:rsidP="00175F20">
                            <w:pPr>
                              <w:pStyle w:val="Heading3"/>
                              <w:rPr>
                                <w:b/>
                                <w:bCs/>
                                <w:sz w:val="40"/>
                                <w:szCs w:val="40"/>
                              </w:rPr>
                            </w:pPr>
                            <w:r w:rsidRPr="00A50C68">
                              <w:rPr>
                                <w:b/>
                                <w:bCs/>
                                <w:sz w:val="40"/>
                                <w:szCs w:val="40"/>
                              </w:rPr>
                              <w:t>Table of Contents</w:t>
                            </w:r>
                          </w:p>
                          <w:p w14:paraId="586E833E" w14:textId="77777777" w:rsidR="00175F20" w:rsidRDefault="00175F20" w:rsidP="00970AF2">
                            <w:pPr>
                              <w:pStyle w:val="paragraph"/>
                              <w:spacing w:before="0" w:beforeAutospacing="0" w:after="0" w:afterAutospacing="0"/>
                              <w:ind w:left="720"/>
                              <w:jc w:val="center"/>
                              <w:textAlignment w:val="baseline"/>
                              <w:rPr>
                                <w:rFonts w:ascii="Arial" w:hAnsi="Arial" w:cs="Arial"/>
                                <w:sz w:val="21"/>
                                <w:szCs w:val="21"/>
                              </w:rPr>
                            </w:pPr>
                          </w:p>
                          <w:p w14:paraId="22ADBB5D" w14:textId="660E3171" w:rsidR="00175F20" w:rsidRPr="00970AF2" w:rsidRDefault="00175F20" w:rsidP="00970AF2">
                            <w:pPr>
                              <w:pStyle w:val="ListParagraph"/>
                              <w:numPr>
                                <w:ilvl w:val="0"/>
                                <w:numId w:val="12"/>
                              </w:numPr>
                              <w:ind w:left="1080"/>
                              <w:rPr>
                                <w:sz w:val="36"/>
                                <w:szCs w:val="36"/>
                              </w:rPr>
                            </w:pPr>
                            <w:r w:rsidRPr="00970AF2">
                              <w:rPr>
                                <w:sz w:val="36"/>
                                <w:szCs w:val="36"/>
                              </w:rPr>
                              <w:t>Abstract</w:t>
                            </w:r>
                            <w:r w:rsidR="007A703E">
                              <w:rPr>
                                <w:sz w:val="36"/>
                                <w:szCs w:val="36"/>
                              </w:rPr>
                              <w:t xml:space="preserve">    ……………………………………………………    03</w:t>
                            </w:r>
                          </w:p>
                          <w:p w14:paraId="7DF9B074" w14:textId="03DC7EF0" w:rsidR="00175F20" w:rsidRPr="00970AF2" w:rsidRDefault="00175F20" w:rsidP="00970AF2">
                            <w:pPr>
                              <w:pStyle w:val="ListParagraph"/>
                              <w:numPr>
                                <w:ilvl w:val="0"/>
                                <w:numId w:val="12"/>
                              </w:numPr>
                              <w:ind w:left="1080"/>
                              <w:rPr>
                                <w:sz w:val="36"/>
                                <w:szCs w:val="36"/>
                              </w:rPr>
                            </w:pPr>
                            <w:r w:rsidRPr="00970AF2">
                              <w:rPr>
                                <w:sz w:val="36"/>
                                <w:szCs w:val="36"/>
                              </w:rPr>
                              <w:t>Introduction</w:t>
                            </w:r>
                            <w:r w:rsidR="007A703E">
                              <w:rPr>
                                <w:sz w:val="36"/>
                                <w:szCs w:val="36"/>
                              </w:rPr>
                              <w:t xml:space="preserve">    …………………………</w:t>
                            </w:r>
                            <w:proofErr w:type="gramStart"/>
                            <w:r w:rsidR="007A703E">
                              <w:rPr>
                                <w:sz w:val="36"/>
                                <w:szCs w:val="36"/>
                              </w:rPr>
                              <w:t>…..</w:t>
                            </w:r>
                            <w:proofErr w:type="gramEnd"/>
                            <w:r w:rsidR="007A703E">
                              <w:rPr>
                                <w:sz w:val="36"/>
                                <w:szCs w:val="36"/>
                              </w:rPr>
                              <w:t>………………    04</w:t>
                            </w:r>
                          </w:p>
                          <w:p w14:paraId="04B6CBC9" w14:textId="02814E49" w:rsidR="00970AF2" w:rsidRPr="00970AF2" w:rsidRDefault="00175F20" w:rsidP="00970AF2">
                            <w:pPr>
                              <w:pStyle w:val="ListParagraph"/>
                              <w:numPr>
                                <w:ilvl w:val="0"/>
                                <w:numId w:val="12"/>
                              </w:numPr>
                              <w:ind w:left="1080"/>
                              <w:rPr>
                                <w:sz w:val="36"/>
                                <w:szCs w:val="36"/>
                              </w:rPr>
                            </w:pPr>
                            <w:r w:rsidRPr="00970AF2">
                              <w:rPr>
                                <w:sz w:val="36"/>
                                <w:szCs w:val="36"/>
                              </w:rPr>
                              <w:t>Literature Review</w:t>
                            </w:r>
                          </w:p>
                          <w:p w14:paraId="0318A09E" w14:textId="0743864C" w:rsidR="00AF2C4A" w:rsidRPr="00970AF2" w:rsidRDefault="00AF2C4A" w:rsidP="00970AF2">
                            <w:pPr>
                              <w:pStyle w:val="ListParagraph"/>
                              <w:numPr>
                                <w:ilvl w:val="1"/>
                                <w:numId w:val="12"/>
                              </w:numPr>
                              <w:ind w:left="1512"/>
                              <w:rPr>
                                <w:sz w:val="36"/>
                                <w:szCs w:val="36"/>
                              </w:rPr>
                            </w:pPr>
                            <w:r w:rsidRPr="00970AF2">
                              <w:rPr>
                                <w:sz w:val="36"/>
                                <w:szCs w:val="36"/>
                              </w:rPr>
                              <w:t>Main Argument</w:t>
                            </w:r>
                            <w:r w:rsidR="007A703E">
                              <w:rPr>
                                <w:sz w:val="36"/>
                                <w:szCs w:val="36"/>
                              </w:rPr>
                              <w:t xml:space="preserve">    ………………….……………    04</w:t>
                            </w:r>
                          </w:p>
                          <w:p w14:paraId="0BB4FC1A" w14:textId="0E3DEDE4" w:rsidR="00AF2C4A" w:rsidRPr="00970AF2" w:rsidRDefault="00AF2C4A" w:rsidP="00970AF2">
                            <w:pPr>
                              <w:pStyle w:val="ListParagraph"/>
                              <w:numPr>
                                <w:ilvl w:val="1"/>
                                <w:numId w:val="12"/>
                              </w:numPr>
                              <w:ind w:left="1512"/>
                              <w:rPr>
                                <w:sz w:val="36"/>
                                <w:szCs w:val="36"/>
                              </w:rPr>
                            </w:pPr>
                            <w:r w:rsidRPr="00970AF2">
                              <w:rPr>
                                <w:sz w:val="36"/>
                                <w:szCs w:val="36"/>
                              </w:rPr>
                              <w:t>Review</w:t>
                            </w:r>
                            <w:r w:rsidR="007A703E">
                              <w:rPr>
                                <w:sz w:val="36"/>
                                <w:szCs w:val="36"/>
                              </w:rPr>
                              <w:t xml:space="preserve">    ……………………………………………    05</w:t>
                            </w:r>
                          </w:p>
                          <w:p w14:paraId="66CD3DD2" w14:textId="2BA5263F" w:rsidR="00AF2C4A" w:rsidRPr="00970AF2" w:rsidRDefault="00AF2C4A" w:rsidP="00970AF2">
                            <w:pPr>
                              <w:pStyle w:val="ListParagraph"/>
                              <w:numPr>
                                <w:ilvl w:val="1"/>
                                <w:numId w:val="12"/>
                              </w:numPr>
                              <w:ind w:left="1512"/>
                              <w:rPr>
                                <w:sz w:val="36"/>
                                <w:szCs w:val="36"/>
                              </w:rPr>
                            </w:pPr>
                            <w:r w:rsidRPr="00970AF2">
                              <w:rPr>
                                <w:sz w:val="36"/>
                                <w:szCs w:val="36"/>
                              </w:rPr>
                              <w:t>Solution</w:t>
                            </w:r>
                            <w:r w:rsidR="007A703E">
                              <w:rPr>
                                <w:sz w:val="36"/>
                                <w:szCs w:val="36"/>
                              </w:rPr>
                              <w:t xml:space="preserve">    ………………….………………………    05</w:t>
                            </w:r>
                          </w:p>
                          <w:p w14:paraId="07998C7F" w14:textId="172E7E8B" w:rsidR="00175F20" w:rsidRPr="00970AF2" w:rsidRDefault="00970AF2" w:rsidP="00970AF2">
                            <w:pPr>
                              <w:pStyle w:val="ListParagraph"/>
                              <w:numPr>
                                <w:ilvl w:val="0"/>
                                <w:numId w:val="12"/>
                              </w:numPr>
                              <w:ind w:left="1080"/>
                              <w:rPr>
                                <w:sz w:val="36"/>
                                <w:szCs w:val="36"/>
                              </w:rPr>
                            </w:pPr>
                            <w:r>
                              <w:rPr>
                                <w:sz w:val="36"/>
                                <w:szCs w:val="36"/>
                              </w:rPr>
                              <w:t xml:space="preserve">Project </w:t>
                            </w:r>
                            <w:r w:rsidR="00175F20" w:rsidRPr="00970AF2">
                              <w:rPr>
                                <w:sz w:val="36"/>
                                <w:szCs w:val="36"/>
                              </w:rPr>
                              <w:t>Methodology</w:t>
                            </w:r>
                          </w:p>
                          <w:p w14:paraId="146CA923" w14:textId="4D74E38D" w:rsidR="00970AF2" w:rsidRPr="00970AF2" w:rsidRDefault="00970AF2" w:rsidP="00970AF2">
                            <w:pPr>
                              <w:pStyle w:val="ListParagraph"/>
                              <w:numPr>
                                <w:ilvl w:val="1"/>
                                <w:numId w:val="12"/>
                              </w:numPr>
                              <w:ind w:left="1512"/>
                              <w:rPr>
                                <w:sz w:val="36"/>
                                <w:szCs w:val="36"/>
                              </w:rPr>
                            </w:pPr>
                            <w:r w:rsidRPr="00970AF2">
                              <w:rPr>
                                <w:sz w:val="36"/>
                                <w:szCs w:val="36"/>
                              </w:rPr>
                              <w:t>Main Idea</w:t>
                            </w:r>
                            <w:r w:rsidR="007A703E">
                              <w:rPr>
                                <w:sz w:val="36"/>
                                <w:szCs w:val="36"/>
                              </w:rPr>
                              <w:t xml:space="preserve">    ………………….……………………    06</w:t>
                            </w:r>
                          </w:p>
                          <w:p w14:paraId="7FB9EB04" w14:textId="7C8D8FE5" w:rsidR="00970AF2" w:rsidRPr="00970AF2" w:rsidRDefault="00970AF2" w:rsidP="00970AF2">
                            <w:pPr>
                              <w:pStyle w:val="ListParagraph"/>
                              <w:numPr>
                                <w:ilvl w:val="1"/>
                                <w:numId w:val="12"/>
                              </w:numPr>
                              <w:ind w:left="1512"/>
                              <w:rPr>
                                <w:sz w:val="36"/>
                                <w:szCs w:val="36"/>
                              </w:rPr>
                            </w:pPr>
                            <w:r w:rsidRPr="00970AF2">
                              <w:rPr>
                                <w:sz w:val="36"/>
                                <w:szCs w:val="36"/>
                              </w:rPr>
                              <w:t>Research</w:t>
                            </w:r>
                            <w:r w:rsidR="007A703E">
                              <w:rPr>
                                <w:sz w:val="36"/>
                                <w:szCs w:val="36"/>
                              </w:rPr>
                              <w:t xml:space="preserve">    ………………….……………</w:t>
                            </w:r>
                            <w:proofErr w:type="gramStart"/>
                            <w:r w:rsidR="007A703E">
                              <w:rPr>
                                <w:sz w:val="36"/>
                                <w:szCs w:val="36"/>
                              </w:rPr>
                              <w:t>…..</w:t>
                            </w:r>
                            <w:proofErr w:type="gramEnd"/>
                            <w:r w:rsidR="007A703E">
                              <w:rPr>
                                <w:sz w:val="36"/>
                                <w:szCs w:val="36"/>
                              </w:rPr>
                              <w:t>……    06</w:t>
                            </w:r>
                          </w:p>
                          <w:p w14:paraId="2DD11E1B" w14:textId="14A5AE14" w:rsidR="00970AF2" w:rsidRPr="00970AF2" w:rsidRDefault="00970AF2" w:rsidP="00970AF2">
                            <w:pPr>
                              <w:pStyle w:val="ListParagraph"/>
                              <w:numPr>
                                <w:ilvl w:val="1"/>
                                <w:numId w:val="12"/>
                              </w:numPr>
                              <w:ind w:left="1512"/>
                              <w:rPr>
                                <w:sz w:val="36"/>
                                <w:szCs w:val="36"/>
                              </w:rPr>
                            </w:pPr>
                            <w:r w:rsidRPr="00970AF2">
                              <w:rPr>
                                <w:sz w:val="36"/>
                                <w:szCs w:val="36"/>
                              </w:rPr>
                              <w:t>Challenges</w:t>
                            </w:r>
                            <w:r w:rsidR="007A703E">
                              <w:rPr>
                                <w:sz w:val="36"/>
                                <w:szCs w:val="36"/>
                              </w:rPr>
                              <w:t xml:space="preserve">    ………</w:t>
                            </w:r>
                            <w:proofErr w:type="gramStart"/>
                            <w:r w:rsidR="007A703E">
                              <w:rPr>
                                <w:sz w:val="36"/>
                                <w:szCs w:val="36"/>
                              </w:rPr>
                              <w:t>…..</w:t>
                            </w:r>
                            <w:proofErr w:type="gramEnd"/>
                            <w:r w:rsidR="007A703E">
                              <w:rPr>
                                <w:sz w:val="36"/>
                                <w:szCs w:val="36"/>
                              </w:rPr>
                              <w:t>….………………………    0</w:t>
                            </w:r>
                            <w:r w:rsidR="00157E3C">
                              <w:rPr>
                                <w:sz w:val="36"/>
                                <w:szCs w:val="36"/>
                              </w:rPr>
                              <w:t>7</w:t>
                            </w:r>
                          </w:p>
                          <w:p w14:paraId="2E434678" w14:textId="20C2D0F2" w:rsidR="00970AF2" w:rsidRPr="00970AF2" w:rsidRDefault="00970AF2" w:rsidP="00970AF2">
                            <w:pPr>
                              <w:pStyle w:val="ListParagraph"/>
                              <w:numPr>
                                <w:ilvl w:val="1"/>
                                <w:numId w:val="12"/>
                              </w:numPr>
                              <w:ind w:left="1512"/>
                              <w:rPr>
                                <w:sz w:val="36"/>
                                <w:szCs w:val="36"/>
                              </w:rPr>
                            </w:pPr>
                            <w:r w:rsidRPr="00970AF2">
                              <w:rPr>
                                <w:sz w:val="36"/>
                                <w:szCs w:val="36"/>
                              </w:rPr>
                              <w:t>Solution</w:t>
                            </w:r>
                            <w:r w:rsidR="007A703E">
                              <w:rPr>
                                <w:sz w:val="36"/>
                                <w:szCs w:val="36"/>
                              </w:rPr>
                              <w:t xml:space="preserve">    ………………….………………………    0</w:t>
                            </w:r>
                            <w:r w:rsidR="00157E3C">
                              <w:rPr>
                                <w:sz w:val="36"/>
                                <w:szCs w:val="36"/>
                              </w:rPr>
                              <w:t>7</w:t>
                            </w:r>
                          </w:p>
                          <w:p w14:paraId="4BD44C1D" w14:textId="7CCCFC3B" w:rsidR="00970AF2" w:rsidRPr="00970AF2" w:rsidRDefault="00970AF2" w:rsidP="00970AF2">
                            <w:pPr>
                              <w:pStyle w:val="ListParagraph"/>
                              <w:numPr>
                                <w:ilvl w:val="1"/>
                                <w:numId w:val="12"/>
                              </w:numPr>
                              <w:ind w:left="1512"/>
                              <w:rPr>
                                <w:sz w:val="36"/>
                                <w:szCs w:val="36"/>
                              </w:rPr>
                            </w:pPr>
                            <w:r w:rsidRPr="00970AF2">
                              <w:rPr>
                                <w:sz w:val="36"/>
                                <w:szCs w:val="36"/>
                              </w:rPr>
                              <w:t>Execution</w:t>
                            </w:r>
                            <w:r w:rsidR="007A703E">
                              <w:rPr>
                                <w:sz w:val="36"/>
                                <w:szCs w:val="36"/>
                              </w:rPr>
                              <w:t xml:space="preserve">    ……………….………………………    0</w:t>
                            </w:r>
                            <w:r w:rsidR="00157E3C">
                              <w:rPr>
                                <w:sz w:val="36"/>
                                <w:szCs w:val="36"/>
                              </w:rPr>
                              <w:t>7</w:t>
                            </w:r>
                          </w:p>
                          <w:p w14:paraId="00CDD01F" w14:textId="26A1E4B9" w:rsidR="00970AF2" w:rsidRPr="00970AF2" w:rsidRDefault="00970AF2" w:rsidP="00970AF2">
                            <w:pPr>
                              <w:pStyle w:val="ListParagraph"/>
                              <w:numPr>
                                <w:ilvl w:val="1"/>
                                <w:numId w:val="12"/>
                              </w:numPr>
                              <w:ind w:left="1512"/>
                              <w:rPr>
                                <w:sz w:val="36"/>
                                <w:szCs w:val="36"/>
                              </w:rPr>
                            </w:pPr>
                            <w:r w:rsidRPr="00970AF2">
                              <w:rPr>
                                <w:sz w:val="36"/>
                                <w:szCs w:val="36"/>
                              </w:rPr>
                              <w:t>Marketing plan</w:t>
                            </w:r>
                            <w:r w:rsidR="007A703E">
                              <w:rPr>
                                <w:sz w:val="36"/>
                                <w:szCs w:val="36"/>
                              </w:rPr>
                              <w:t xml:space="preserve">    ……</w:t>
                            </w:r>
                            <w:proofErr w:type="gramStart"/>
                            <w:r w:rsidR="007A703E">
                              <w:rPr>
                                <w:sz w:val="36"/>
                                <w:szCs w:val="36"/>
                              </w:rPr>
                              <w:t>…..</w:t>
                            </w:r>
                            <w:proofErr w:type="gramEnd"/>
                            <w:r w:rsidR="007A703E">
                              <w:rPr>
                                <w:sz w:val="36"/>
                                <w:szCs w:val="36"/>
                              </w:rPr>
                              <w:t>…………………</w:t>
                            </w:r>
                            <w:r w:rsidR="00157E3C">
                              <w:rPr>
                                <w:sz w:val="36"/>
                                <w:szCs w:val="36"/>
                              </w:rPr>
                              <w:t>..</w:t>
                            </w:r>
                            <w:r w:rsidR="007A703E">
                              <w:rPr>
                                <w:sz w:val="36"/>
                                <w:szCs w:val="36"/>
                              </w:rPr>
                              <w:t>…    0</w:t>
                            </w:r>
                            <w:r w:rsidR="00157E3C">
                              <w:rPr>
                                <w:sz w:val="36"/>
                                <w:szCs w:val="36"/>
                              </w:rPr>
                              <w:t>8</w:t>
                            </w:r>
                          </w:p>
                          <w:p w14:paraId="28AF9092" w14:textId="12A1F9A3" w:rsidR="00175F20" w:rsidRPr="00970AF2" w:rsidRDefault="00970AF2" w:rsidP="00970AF2">
                            <w:pPr>
                              <w:pStyle w:val="ListParagraph"/>
                              <w:numPr>
                                <w:ilvl w:val="0"/>
                                <w:numId w:val="12"/>
                              </w:numPr>
                              <w:ind w:left="1080"/>
                              <w:rPr>
                                <w:sz w:val="36"/>
                                <w:szCs w:val="36"/>
                              </w:rPr>
                            </w:pPr>
                            <w:r w:rsidRPr="00970AF2">
                              <w:rPr>
                                <w:sz w:val="36"/>
                                <w:szCs w:val="36"/>
                              </w:rPr>
                              <w:t>Analysis</w:t>
                            </w:r>
                          </w:p>
                          <w:p w14:paraId="13062C26" w14:textId="4FA9A6C1" w:rsidR="00970AF2" w:rsidRPr="00970AF2" w:rsidRDefault="00970AF2" w:rsidP="00970AF2">
                            <w:pPr>
                              <w:pStyle w:val="ListParagraph"/>
                              <w:numPr>
                                <w:ilvl w:val="1"/>
                                <w:numId w:val="12"/>
                              </w:numPr>
                              <w:ind w:left="1512"/>
                              <w:rPr>
                                <w:sz w:val="36"/>
                                <w:szCs w:val="36"/>
                              </w:rPr>
                            </w:pPr>
                            <w:r w:rsidRPr="00970AF2">
                              <w:rPr>
                                <w:sz w:val="36"/>
                                <w:szCs w:val="36"/>
                              </w:rPr>
                              <w:t>Impact and Outcome</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8</w:t>
                            </w:r>
                          </w:p>
                          <w:p w14:paraId="0C5AD047" w14:textId="550F2A46" w:rsidR="00970AF2" w:rsidRPr="00970AF2" w:rsidRDefault="007A703E" w:rsidP="00970AF2">
                            <w:pPr>
                              <w:pStyle w:val="ListParagraph"/>
                              <w:numPr>
                                <w:ilvl w:val="1"/>
                                <w:numId w:val="12"/>
                              </w:numPr>
                              <w:ind w:left="1512"/>
                              <w:rPr>
                                <w:sz w:val="36"/>
                                <w:szCs w:val="36"/>
                              </w:rPr>
                            </w:pPr>
                            <w:r w:rsidRPr="00970AF2">
                              <w:rPr>
                                <w:sz w:val="36"/>
                                <w:szCs w:val="36"/>
                              </w:rPr>
                              <w:t>R</w:t>
                            </w:r>
                            <w:r w:rsidR="00970AF2" w:rsidRPr="00970AF2">
                              <w:rPr>
                                <w:sz w:val="36"/>
                                <w:szCs w:val="36"/>
                              </w:rPr>
                              <w:t>esults</w:t>
                            </w:r>
                            <w:r>
                              <w:rPr>
                                <w:sz w:val="36"/>
                                <w:szCs w:val="36"/>
                              </w:rPr>
                              <w:t xml:space="preserve">    ………………….………………………...    0</w:t>
                            </w:r>
                            <w:r w:rsidR="00B13309">
                              <w:rPr>
                                <w:sz w:val="36"/>
                                <w:szCs w:val="36"/>
                              </w:rPr>
                              <w:t>8</w:t>
                            </w:r>
                          </w:p>
                          <w:p w14:paraId="220245CA" w14:textId="3B967008" w:rsidR="00970AF2" w:rsidRPr="00970AF2" w:rsidRDefault="00970AF2" w:rsidP="00970AF2">
                            <w:pPr>
                              <w:pStyle w:val="ListParagraph"/>
                              <w:numPr>
                                <w:ilvl w:val="1"/>
                                <w:numId w:val="12"/>
                              </w:numPr>
                              <w:ind w:left="1512"/>
                              <w:rPr>
                                <w:sz w:val="36"/>
                                <w:szCs w:val="36"/>
                              </w:rPr>
                            </w:pPr>
                            <w:r w:rsidRPr="00970AF2">
                              <w:rPr>
                                <w:sz w:val="36"/>
                                <w:szCs w:val="36"/>
                              </w:rPr>
                              <w:t>Issues</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9</w:t>
                            </w:r>
                          </w:p>
                          <w:p w14:paraId="35C8869C" w14:textId="6C8F5770" w:rsidR="00970AF2" w:rsidRPr="00970AF2" w:rsidRDefault="00970AF2" w:rsidP="00970AF2">
                            <w:pPr>
                              <w:pStyle w:val="ListParagraph"/>
                              <w:numPr>
                                <w:ilvl w:val="1"/>
                                <w:numId w:val="12"/>
                              </w:numPr>
                              <w:ind w:left="1512"/>
                              <w:rPr>
                                <w:sz w:val="36"/>
                                <w:szCs w:val="36"/>
                              </w:rPr>
                            </w:pPr>
                            <w:r w:rsidRPr="00970AF2">
                              <w:rPr>
                                <w:sz w:val="36"/>
                                <w:szCs w:val="36"/>
                              </w:rPr>
                              <w:t>Future directions</w:t>
                            </w:r>
                            <w:r w:rsidR="007A703E">
                              <w:rPr>
                                <w:sz w:val="36"/>
                                <w:szCs w:val="36"/>
                              </w:rPr>
                              <w:t xml:space="preserve">    ………………………………    0</w:t>
                            </w:r>
                            <w:r w:rsidR="00B13309">
                              <w:rPr>
                                <w:sz w:val="36"/>
                                <w:szCs w:val="36"/>
                              </w:rPr>
                              <w:t>9</w:t>
                            </w:r>
                          </w:p>
                          <w:p w14:paraId="7249FFDC" w14:textId="58E73A0A" w:rsidR="00175F20" w:rsidRDefault="00175F20" w:rsidP="00970AF2">
                            <w:pPr>
                              <w:pStyle w:val="ListParagraph"/>
                              <w:numPr>
                                <w:ilvl w:val="0"/>
                                <w:numId w:val="12"/>
                              </w:numPr>
                              <w:ind w:left="1080"/>
                              <w:rPr>
                                <w:sz w:val="36"/>
                                <w:szCs w:val="36"/>
                              </w:rPr>
                            </w:pPr>
                            <w:r w:rsidRPr="00970AF2">
                              <w:rPr>
                                <w:sz w:val="36"/>
                                <w:szCs w:val="36"/>
                              </w:rPr>
                              <w:t>Conclusion</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9</w:t>
                            </w:r>
                          </w:p>
                          <w:p w14:paraId="5D060ECE" w14:textId="522FC256" w:rsidR="00B13309" w:rsidRPr="00970AF2" w:rsidRDefault="00B13309" w:rsidP="00970AF2">
                            <w:pPr>
                              <w:pStyle w:val="ListParagraph"/>
                              <w:numPr>
                                <w:ilvl w:val="0"/>
                                <w:numId w:val="12"/>
                              </w:numPr>
                              <w:ind w:left="1080"/>
                              <w:rPr>
                                <w:sz w:val="36"/>
                                <w:szCs w:val="36"/>
                              </w:rPr>
                            </w:pPr>
                            <w:r>
                              <w:rPr>
                                <w:sz w:val="36"/>
                                <w:szCs w:val="36"/>
                              </w:rPr>
                              <w:t>References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CE802" id="_x0000_s1027" type="#_x0000_t202" style="position:absolute;margin-left:489.4pt;margin-top:0;width:540.6pt;height:510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" filled="f" stroked="f">
                <v:textbox>
                  <w:txbxContent>
                    <w:p w14:paraId="4F17A054" w14:textId="77777777" w:rsidR="00175F20" w:rsidRPr="00A50C68" w:rsidRDefault="00175F20" w:rsidP="00175F20">
                      <w:pPr>
                        <w:pStyle w:val="Heading3"/>
                        <w:rPr>
                          <w:b/>
                          <w:bCs/>
                          <w:sz w:val="40"/>
                          <w:szCs w:val="40"/>
                        </w:rPr>
                      </w:pPr>
                      <w:r w:rsidRPr="00A50C68">
                        <w:rPr>
                          <w:b/>
                          <w:bCs/>
                          <w:sz w:val="40"/>
                          <w:szCs w:val="40"/>
                        </w:rPr>
                        <w:t>Table of Contents</w:t>
                      </w:r>
                    </w:p>
                    <w:p w14:paraId="586E833E" w14:textId="77777777" w:rsidR="00175F20" w:rsidRDefault="00175F20" w:rsidP="00970AF2">
                      <w:pPr>
                        <w:pStyle w:val="paragraph"/>
                        <w:spacing w:before="0" w:beforeAutospacing="0" w:after="0" w:afterAutospacing="0"/>
                        <w:ind w:left="720"/>
                        <w:jc w:val="center"/>
                        <w:textAlignment w:val="baseline"/>
                        <w:rPr>
                          <w:rFonts w:ascii="Arial" w:hAnsi="Arial" w:cs="Arial"/>
                          <w:sz w:val="21"/>
                          <w:szCs w:val="21"/>
                        </w:rPr>
                      </w:pPr>
                    </w:p>
                    <w:p w14:paraId="22ADBB5D" w14:textId="660E3171" w:rsidR="00175F20" w:rsidRPr="00970AF2" w:rsidRDefault="00175F20" w:rsidP="00970AF2">
                      <w:pPr>
                        <w:pStyle w:val="ListParagraph"/>
                        <w:numPr>
                          <w:ilvl w:val="0"/>
                          <w:numId w:val="12"/>
                        </w:numPr>
                        <w:ind w:left="1080"/>
                        <w:rPr>
                          <w:sz w:val="36"/>
                          <w:szCs w:val="36"/>
                        </w:rPr>
                      </w:pPr>
                      <w:r w:rsidRPr="00970AF2">
                        <w:rPr>
                          <w:sz w:val="36"/>
                          <w:szCs w:val="36"/>
                        </w:rPr>
                        <w:t>Abstract</w:t>
                      </w:r>
                      <w:r w:rsidR="007A703E">
                        <w:rPr>
                          <w:sz w:val="36"/>
                          <w:szCs w:val="36"/>
                        </w:rPr>
                        <w:t xml:space="preserve">    ……………………………………………………    03</w:t>
                      </w:r>
                    </w:p>
                    <w:p w14:paraId="7DF9B074" w14:textId="03DC7EF0" w:rsidR="00175F20" w:rsidRPr="00970AF2" w:rsidRDefault="00175F20" w:rsidP="00970AF2">
                      <w:pPr>
                        <w:pStyle w:val="ListParagraph"/>
                        <w:numPr>
                          <w:ilvl w:val="0"/>
                          <w:numId w:val="12"/>
                        </w:numPr>
                        <w:ind w:left="1080"/>
                        <w:rPr>
                          <w:sz w:val="36"/>
                          <w:szCs w:val="36"/>
                        </w:rPr>
                      </w:pPr>
                      <w:r w:rsidRPr="00970AF2">
                        <w:rPr>
                          <w:sz w:val="36"/>
                          <w:szCs w:val="36"/>
                        </w:rPr>
                        <w:t>Introduction</w:t>
                      </w:r>
                      <w:r w:rsidR="007A703E">
                        <w:rPr>
                          <w:sz w:val="36"/>
                          <w:szCs w:val="36"/>
                        </w:rPr>
                        <w:t xml:space="preserve">    …………………………</w:t>
                      </w:r>
                      <w:proofErr w:type="gramStart"/>
                      <w:r w:rsidR="007A703E">
                        <w:rPr>
                          <w:sz w:val="36"/>
                          <w:szCs w:val="36"/>
                        </w:rPr>
                        <w:t>…..</w:t>
                      </w:r>
                      <w:proofErr w:type="gramEnd"/>
                      <w:r w:rsidR="007A703E">
                        <w:rPr>
                          <w:sz w:val="36"/>
                          <w:szCs w:val="36"/>
                        </w:rPr>
                        <w:t>………………    04</w:t>
                      </w:r>
                    </w:p>
                    <w:p w14:paraId="04B6CBC9" w14:textId="02814E49" w:rsidR="00970AF2" w:rsidRPr="00970AF2" w:rsidRDefault="00175F20" w:rsidP="00970AF2">
                      <w:pPr>
                        <w:pStyle w:val="ListParagraph"/>
                        <w:numPr>
                          <w:ilvl w:val="0"/>
                          <w:numId w:val="12"/>
                        </w:numPr>
                        <w:ind w:left="1080"/>
                        <w:rPr>
                          <w:sz w:val="36"/>
                          <w:szCs w:val="36"/>
                        </w:rPr>
                      </w:pPr>
                      <w:r w:rsidRPr="00970AF2">
                        <w:rPr>
                          <w:sz w:val="36"/>
                          <w:szCs w:val="36"/>
                        </w:rPr>
                        <w:t>Literature Review</w:t>
                      </w:r>
                    </w:p>
                    <w:p w14:paraId="0318A09E" w14:textId="0743864C" w:rsidR="00AF2C4A" w:rsidRPr="00970AF2" w:rsidRDefault="00AF2C4A" w:rsidP="00970AF2">
                      <w:pPr>
                        <w:pStyle w:val="ListParagraph"/>
                        <w:numPr>
                          <w:ilvl w:val="1"/>
                          <w:numId w:val="12"/>
                        </w:numPr>
                        <w:ind w:left="1512"/>
                        <w:rPr>
                          <w:sz w:val="36"/>
                          <w:szCs w:val="36"/>
                        </w:rPr>
                      </w:pPr>
                      <w:r w:rsidRPr="00970AF2">
                        <w:rPr>
                          <w:sz w:val="36"/>
                          <w:szCs w:val="36"/>
                        </w:rPr>
                        <w:t>Main Argument</w:t>
                      </w:r>
                      <w:r w:rsidR="007A703E">
                        <w:rPr>
                          <w:sz w:val="36"/>
                          <w:szCs w:val="36"/>
                        </w:rPr>
                        <w:t xml:space="preserve">    ………………….……………    04</w:t>
                      </w:r>
                    </w:p>
                    <w:p w14:paraId="0BB4FC1A" w14:textId="0E3DEDE4" w:rsidR="00AF2C4A" w:rsidRPr="00970AF2" w:rsidRDefault="00AF2C4A" w:rsidP="00970AF2">
                      <w:pPr>
                        <w:pStyle w:val="ListParagraph"/>
                        <w:numPr>
                          <w:ilvl w:val="1"/>
                          <w:numId w:val="12"/>
                        </w:numPr>
                        <w:ind w:left="1512"/>
                        <w:rPr>
                          <w:sz w:val="36"/>
                          <w:szCs w:val="36"/>
                        </w:rPr>
                      </w:pPr>
                      <w:r w:rsidRPr="00970AF2">
                        <w:rPr>
                          <w:sz w:val="36"/>
                          <w:szCs w:val="36"/>
                        </w:rPr>
                        <w:t>Review</w:t>
                      </w:r>
                      <w:r w:rsidR="007A703E">
                        <w:rPr>
                          <w:sz w:val="36"/>
                          <w:szCs w:val="36"/>
                        </w:rPr>
                        <w:t xml:space="preserve">    ……………………………………………    05</w:t>
                      </w:r>
                    </w:p>
                    <w:p w14:paraId="66CD3DD2" w14:textId="2BA5263F" w:rsidR="00AF2C4A" w:rsidRPr="00970AF2" w:rsidRDefault="00AF2C4A" w:rsidP="00970AF2">
                      <w:pPr>
                        <w:pStyle w:val="ListParagraph"/>
                        <w:numPr>
                          <w:ilvl w:val="1"/>
                          <w:numId w:val="12"/>
                        </w:numPr>
                        <w:ind w:left="1512"/>
                        <w:rPr>
                          <w:sz w:val="36"/>
                          <w:szCs w:val="36"/>
                        </w:rPr>
                      </w:pPr>
                      <w:r w:rsidRPr="00970AF2">
                        <w:rPr>
                          <w:sz w:val="36"/>
                          <w:szCs w:val="36"/>
                        </w:rPr>
                        <w:t>Solution</w:t>
                      </w:r>
                      <w:r w:rsidR="007A703E">
                        <w:rPr>
                          <w:sz w:val="36"/>
                          <w:szCs w:val="36"/>
                        </w:rPr>
                        <w:t xml:space="preserve">    ………………….………………………    05</w:t>
                      </w:r>
                    </w:p>
                    <w:p w14:paraId="07998C7F" w14:textId="172E7E8B" w:rsidR="00175F20" w:rsidRPr="00970AF2" w:rsidRDefault="00970AF2" w:rsidP="00970AF2">
                      <w:pPr>
                        <w:pStyle w:val="ListParagraph"/>
                        <w:numPr>
                          <w:ilvl w:val="0"/>
                          <w:numId w:val="12"/>
                        </w:numPr>
                        <w:ind w:left="1080"/>
                        <w:rPr>
                          <w:sz w:val="36"/>
                          <w:szCs w:val="36"/>
                        </w:rPr>
                      </w:pPr>
                      <w:r>
                        <w:rPr>
                          <w:sz w:val="36"/>
                          <w:szCs w:val="36"/>
                        </w:rPr>
                        <w:t xml:space="preserve">Project </w:t>
                      </w:r>
                      <w:r w:rsidR="00175F20" w:rsidRPr="00970AF2">
                        <w:rPr>
                          <w:sz w:val="36"/>
                          <w:szCs w:val="36"/>
                        </w:rPr>
                        <w:t>Methodology</w:t>
                      </w:r>
                    </w:p>
                    <w:p w14:paraId="146CA923" w14:textId="4D74E38D" w:rsidR="00970AF2" w:rsidRPr="00970AF2" w:rsidRDefault="00970AF2" w:rsidP="00970AF2">
                      <w:pPr>
                        <w:pStyle w:val="ListParagraph"/>
                        <w:numPr>
                          <w:ilvl w:val="1"/>
                          <w:numId w:val="12"/>
                        </w:numPr>
                        <w:ind w:left="1512"/>
                        <w:rPr>
                          <w:sz w:val="36"/>
                          <w:szCs w:val="36"/>
                        </w:rPr>
                      </w:pPr>
                      <w:r w:rsidRPr="00970AF2">
                        <w:rPr>
                          <w:sz w:val="36"/>
                          <w:szCs w:val="36"/>
                        </w:rPr>
                        <w:t>Main Idea</w:t>
                      </w:r>
                      <w:r w:rsidR="007A703E">
                        <w:rPr>
                          <w:sz w:val="36"/>
                          <w:szCs w:val="36"/>
                        </w:rPr>
                        <w:t xml:space="preserve">    ………………….……………………    06</w:t>
                      </w:r>
                    </w:p>
                    <w:p w14:paraId="7FB9EB04" w14:textId="7C8D8FE5" w:rsidR="00970AF2" w:rsidRPr="00970AF2" w:rsidRDefault="00970AF2" w:rsidP="00970AF2">
                      <w:pPr>
                        <w:pStyle w:val="ListParagraph"/>
                        <w:numPr>
                          <w:ilvl w:val="1"/>
                          <w:numId w:val="12"/>
                        </w:numPr>
                        <w:ind w:left="1512"/>
                        <w:rPr>
                          <w:sz w:val="36"/>
                          <w:szCs w:val="36"/>
                        </w:rPr>
                      </w:pPr>
                      <w:r w:rsidRPr="00970AF2">
                        <w:rPr>
                          <w:sz w:val="36"/>
                          <w:szCs w:val="36"/>
                        </w:rPr>
                        <w:t>Research</w:t>
                      </w:r>
                      <w:r w:rsidR="007A703E">
                        <w:rPr>
                          <w:sz w:val="36"/>
                          <w:szCs w:val="36"/>
                        </w:rPr>
                        <w:t xml:space="preserve">    ………………….……………</w:t>
                      </w:r>
                      <w:proofErr w:type="gramStart"/>
                      <w:r w:rsidR="007A703E">
                        <w:rPr>
                          <w:sz w:val="36"/>
                          <w:szCs w:val="36"/>
                        </w:rPr>
                        <w:t>…..</w:t>
                      </w:r>
                      <w:proofErr w:type="gramEnd"/>
                      <w:r w:rsidR="007A703E">
                        <w:rPr>
                          <w:sz w:val="36"/>
                          <w:szCs w:val="36"/>
                        </w:rPr>
                        <w:t>……    06</w:t>
                      </w:r>
                    </w:p>
                    <w:p w14:paraId="2DD11E1B" w14:textId="14A5AE14" w:rsidR="00970AF2" w:rsidRPr="00970AF2" w:rsidRDefault="00970AF2" w:rsidP="00970AF2">
                      <w:pPr>
                        <w:pStyle w:val="ListParagraph"/>
                        <w:numPr>
                          <w:ilvl w:val="1"/>
                          <w:numId w:val="12"/>
                        </w:numPr>
                        <w:ind w:left="1512"/>
                        <w:rPr>
                          <w:sz w:val="36"/>
                          <w:szCs w:val="36"/>
                        </w:rPr>
                      </w:pPr>
                      <w:r w:rsidRPr="00970AF2">
                        <w:rPr>
                          <w:sz w:val="36"/>
                          <w:szCs w:val="36"/>
                        </w:rPr>
                        <w:t>Challenges</w:t>
                      </w:r>
                      <w:r w:rsidR="007A703E">
                        <w:rPr>
                          <w:sz w:val="36"/>
                          <w:szCs w:val="36"/>
                        </w:rPr>
                        <w:t xml:space="preserve">    ………</w:t>
                      </w:r>
                      <w:proofErr w:type="gramStart"/>
                      <w:r w:rsidR="007A703E">
                        <w:rPr>
                          <w:sz w:val="36"/>
                          <w:szCs w:val="36"/>
                        </w:rPr>
                        <w:t>…..</w:t>
                      </w:r>
                      <w:proofErr w:type="gramEnd"/>
                      <w:r w:rsidR="007A703E">
                        <w:rPr>
                          <w:sz w:val="36"/>
                          <w:szCs w:val="36"/>
                        </w:rPr>
                        <w:t>….………………………    0</w:t>
                      </w:r>
                      <w:r w:rsidR="00157E3C">
                        <w:rPr>
                          <w:sz w:val="36"/>
                          <w:szCs w:val="36"/>
                        </w:rPr>
                        <w:t>7</w:t>
                      </w:r>
                    </w:p>
                    <w:p w14:paraId="2E434678" w14:textId="20C2D0F2" w:rsidR="00970AF2" w:rsidRPr="00970AF2" w:rsidRDefault="00970AF2" w:rsidP="00970AF2">
                      <w:pPr>
                        <w:pStyle w:val="ListParagraph"/>
                        <w:numPr>
                          <w:ilvl w:val="1"/>
                          <w:numId w:val="12"/>
                        </w:numPr>
                        <w:ind w:left="1512"/>
                        <w:rPr>
                          <w:sz w:val="36"/>
                          <w:szCs w:val="36"/>
                        </w:rPr>
                      </w:pPr>
                      <w:r w:rsidRPr="00970AF2">
                        <w:rPr>
                          <w:sz w:val="36"/>
                          <w:szCs w:val="36"/>
                        </w:rPr>
                        <w:t>Solution</w:t>
                      </w:r>
                      <w:r w:rsidR="007A703E">
                        <w:rPr>
                          <w:sz w:val="36"/>
                          <w:szCs w:val="36"/>
                        </w:rPr>
                        <w:t xml:space="preserve">    ………………….………………………    0</w:t>
                      </w:r>
                      <w:r w:rsidR="00157E3C">
                        <w:rPr>
                          <w:sz w:val="36"/>
                          <w:szCs w:val="36"/>
                        </w:rPr>
                        <w:t>7</w:t>
                      </w:r>
                    </w:p>
                    <w:p w14:paraId="4BD44C1D" w14:textId="7CCCFC3B" w:rsidR="00970AF2" w:rsidRPr="00970AF2" w:rsidRDefault="00970AF2" w:rsidP="00970AF2">
                      <w:pPr>
                        <w:pStyle w:val="ListParagraph"/>
                        <w:numPr>
                          <w:ilvl w:val="1"/>
                          <w:numId w:val="12"/>
                        </w:numPr>
                        <w:ind w:left="1512"/>
                        <w:rPr>
                          <w:sz w:val="36"/>
                          <w:szCs w:val="36"/>
                        </w:rPr>
                      </w:pPr>
                      <w:r w:rsidRPr="00970AF2">
                        <w:rPr>
                          <w:sz w:val="36"/>
                          <w:szCs w:val="36"/>
                        </w:rPr>
                        <w:t>Execution</w:t>
                      </w:r>
                      <w:r w:rsidR="007A703E">
                        <w:rPr>
                          <w:sz w:val="36"/>
                          <w:szCs w:val="36"/>
                        </w:rPr>
                        <w:t xml:space="preserve">    ……………….………………………    0</w:t>
                      </w:r>
                      <w:r w:rsidR="00157E3C">
                        <w:rPr>
                          <w:sz w:val="36"/>
                          <w:szCs w:val="36"/>
                        </w:rPr>
                        <w:t>7</w:t>
                      </w:r>
                    </w:p>
                    <w:p w14:paraId="00CDD01F" w14:textId="26A1E4B9" w:rsidR="00970AF2" w:rsidRPr="00970AF2" w:rsidRDefault="00970AF2" w:rsidP="00970AF2">
                      <w:pPr>
                        <w:pStyle w:val="ListParagraph"/>
                        <w:numPr>
                          <w:ilvl w:val="1"/>
                          <w:numId w:val="12"/>
                        </w:numPr>
                        <w:ind w:left="1512"/>
                        <w:rPr>
                          <w:sz w:val="36"/>
                          <w:szCs w:val="36"/>
                        </w:rPr>
                      </w:pPr>
                      <w:r w:rsidRPr="00970AF2">
                        <w:rPr>
                          <w:sz w:val="36"/>
                          <w:szCs w:val="36"/>
                        </w:rPr>
                        <w:t>Marketing plan</w:t>
                      </w:r>
                      <w:r w:rsidR="007A703E">
                        <w:rPr>
                          <w:sz w:val="36"/>
                          <w:szCs w:val="36"/>
                        </w:rPr>
                        <w:t xml:space="preserve">    ……</w:t>
                      </w:r>
                      <w:proofErr w:type="gramStart"/>
                      <w:r w:rsidR="007A703E">
                        <w:rPr>
                          <w:sz w:val="36"/>
                          <w:szCs w:val="36"/>
                        </w:rPr>
                        <w:t>…..</w:t>
                      </w:r>
                      <w:proofErr w:type="gramEnd"/>
                      <w:r w:rsidR="007A703E">
                        <w:rPr>
                          <w:sz w:val="36"/>
                          <w:szCs w:val="36"/>
                        </w:rPr>
                        <w:t>…………………</w:t>
                      </w:r>
                      <w:r w:rsidR="00157E3C">
                        <w:rPr>
                          <w:sz w:val="36"/>
                          <w:szCs w:val="36"/>
                        </w:rPr>
                        <w:t>..</w:t>
                      </w:r>
                      <w:r w:rsidR="007A703E">
                        <w:rPr>
                          <w:sz w:val="36"/>
                          <w:szCs w:val="36"/>
                        </w:rPr>
                        <w:t>…    0</w:t>
                      </w:r>
                      <w:r w:rsidR="00157E3C">
                        <w:rPr>
                          <w:sz w:val="36"/>
                          <w:szCs w:val="36"/>
                        </w:rPr>
                        <w:t>8</w:t>
                      </w:r>
                    </w:p>
                    <w:p w14:paraId="28AF9092" w14:textId="12A1F9A3" w:rsidR="00175F20" w:rsidRPr="00970AF2" w:rsidRDefault="00970AF2" w:rsidP="00970AF2">
                      <w:pPr>
                        <w:pStyle w:val="ListParagraph"/>
                        <w:numPr>
                          <w:ilvl w:val="0"/>
                          <w:numId w:val="12"/>
                        </w:numPr>
                        <w:ind w:left="1080"/>
                        <w:rPr>
                          <w:sz w:val="36"/>
                          <w:szCs w:val="36"/>
                        </w:rPr>
                      </w:pPr>
                      <w:r w:rsidRPr="00970AF2">
                        <w:rPr>
                          <w:sz w:val="36"/>
                          <w:szCs w:val="36"/>
                        </w:rPr>
                        <w:t>Analysis</w:t>
                      </w:r>
                    </w:p>
                    <w:p w14:paraId="13062C26" w14:textId="4FA9A6C1" w:rsidR="00970AF2" w:rsidRPr="00970AF2" w:rsidRDefault="00970AF2" w:rsidP="00970AF2">
                      <w:pPr>
                        <w:pStyle w:val="ListParagraph"/>
                        <w:numPr>
                          <w:ilvl w:val="1"/>
                          <w:numId w:val="12"/>
                        </w:numPr>
                        <w:ind w:left="1512"/>
                        <w:rPr>
                          <w:sz w:val="36"/>
                          <w:szCs w:val="36"/>
                        </w:rPr>
                      </w:pPr>
                      <w:r w:rsidRPr="00970AF2">
                        <w:rPr>
                          <w:sz w:val="36"/>
                          <w:szCs w:val="36"/>
                        </w:rPr>
                        <w:t>Impact and Outcome</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8</w:t>
                      </w:r>
                    </w:p>
                    <w:p w14:paraId="0C5AD047" w14:textId="550F2A46" w:rsidR="00970AF2" w:rsidRPr="00970AF2" w:rsidRDefault="007A703E" w:rsidP="00970AF2">
                      <w:pPr>
                        <w:pStyle w:val="ListParagraph"/>
                        <w:numPr>
                          <w:ilvl w:val="1"/>
                          <w:numId w:val="12"/>
                        </w:numPr>
                        <w:ind w:left="1512"/>
                        <w:rPr>
                          <w:sz w:val="36"/>
                          <w:szCs w:val="36"/>
                        </w:rPr>
                      </w:pPr>
                      <w:r w:rsidRPr="00970AF2">
                        <w:rPr>
                          <w:sz w:val="36"/>
                          <w:szCs w:val="36"/>
                        </w:rPr>
                        <w:t>R</w:t>
                      </w:r>
                      <w:r w:rsidR="00970AF2" w:rsidRPr="00970AF2">
                        <w:rPr>
                          <w:sz w:val="36"/>
                          <w:szCs w:val="36"/>
                        </w:rPr>
                        <w:t>esults</w:t>
                      </w:r>
                      <w:r>
                        <w:rPr>
                          <w:sz w:val="36"/>
                          <w:szCs w:val="36"/>
                        </w:rPr>
                        <w:t xml:space="preserve">    ………………….………………………...    0</w:t>
                      </w:r>
                      <w:r w:rsidR="00B13309">
                        <w:rPr>
                          <w:sz w:val="36"/>
                          <w:szCs w:val="36"/>
                        </w:rPr>
                        <w:t>8</w:t>
                      </w:r>
                    </w:p>
                    <w:p w14:paraId="220245CA" w14:textId="3B967008" w:rsidR="00970AF2" w:rsidRPr="00970AF2" w:rsidRDefault="00970AF2" w:rsidP="00970AF2">
                      <w:pPr>
                        <w:pStyle w:val="ListParagraph"/>
                        <w:numPr>
                          <w:ilvl w:val="1"/>
                          <w:numId w:val="12"/>
                        </w:numPr>
                        <w:ind w:left="1512"/>
                        <w:rPr>
                          <w:sz w:val="36"/>
                          <w:szCs w:val="36"/>
                        </w:rPr>
                      </w:pPr>
                      <w:r w:rsidRPr="00970AF2">
                        <w:rPr>
                          <w:sz w:val="36"/>
                          <w:szCs w:val="36"/>
                        </w:rPr>
                        <w:t>Issues</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9</w:t>
                      </w:r>
                    </w:p>
                    <w:p w14:paraId="35C8869C" w14:textId="6C8F5770" w:rsidR="00970AF2" w:rsidRPr="00970AF2" w:rsidRDefault="00970AF2" w:rsidP="00970AF2">
                      <w:pPr>
                        <w:pStyle w:val="ListParagraph"/>
                        <w:numPr>
                          <w:ilvl w:val="1"/>
                          <w:numId w:val="12"/>
                        </w:numPr>
                        <w:ind w:left="1512"/>
                        <w:rPr>
                          <w:sz w:val="36"/>
                          <w:szCs w:val="36"/>
                        </w:rPr>
                      </w:pPr>
                      <w:r w:rsidRPr="00970AF2">
                        <w:rPr>
                          <w:sz w:val="36"/>
                          <w:szCs w:val="36"/>
                        </w:rPr>
                        <w:t>Future directions</w:t>
                      </w:r>
                      <w:r w:rsidR="007A703E">
                        <w:rPr>
                          <w:sz w:val="36"/>
                          <w:szCs w:val="36"/>
                        </w:rPr>
                        <w:t xml:space="preserve">    ………………………………    0</w:t>
                      </w:r>
                      <w:r w:rsidR="00B13309">
                        <w:rPr>
                          <w:sz w:val="36"/>
                          <w:szCs w:val="36"/>
                        </w:rPr>
                        <w:t>9</w:t>
                      </w:r>
                    </w:p>
                    <w:p w14:paraId="7249FFDC" w14:textId="58E73A0A" w:rsidR="00175F20" w:rsidRDefault="00175F20" w:rsidP="00970AF2">
                      <w:pPr>
                        <w:pStyle w:val="ListParagraph"/>
                        <w:numPr>
                          <w:ilvl w:val="0"/>
                          <w:numId w:val="12"/>
                        </w:numPr>
                        <w:ind w:left="1080"/>
                        <w:rPr>
                          <w:sz w:val="36"/>
                          <w:szCs w:val="36"/>
                        </w:rPr>
                      </w:pPr>
                      <w:r w:rsidRPr="00970AF2">
                        <w:rPr>
                          <w:sz w:val="36"/>
                          <w:szCs w:val="36"/>
                        </w:rPr>
                        <w:t>Conclusion</w:t>
                      </w:r>
                      <w:r w:rsidR="007A703E">
                        <w:rPr>
                          <w:sz w:val="36"/>
                          <w:szCs w:val="36"/>
                        </w:rPr>
                        <w:t xml:space="preserve">    ……………</w:t>
                      </w:r>
                      <w:proofErr w:type="gramStart"/>
                      <w:r w:rsidR="007A703E">
                        <w:rPr>
                          <w:sz w:val="36"/>
                          <w:szCs w:val="36"/>
                        </w:rPr>
                        <w:t>…..</w:t>
                      </w:r>
                      <w:proofErr w:type="gramEnd"/>
                      <w:r w:rsidR="007A703E">
                        <w:rPr>
                          <w:sz w:val="36"/>
                          <w:szCs w:val="36"/>
                        </w:rPr>
                        <w:t>……….………………………    0</w:t>
                      </w:r>
                      <w:r w:rsidR="00B13309">
                        <w:rPr>
                          <w:sz w:val="36"/>
                          <w:szCs w:val="36"/>
                        </w:rPr>
                        <w:t>9</w:t>
                      </w:r>
                    </w:p>
                    <w:p w14:paraId="5D060ECE" w14:textId="522FC256" w:rsidR="00B13309" w:rsidRPr="00970AF2" w:rsidRDefault="00B13309" w:rsidP="00970AF2">
                      <w:pPr>
                        <w:pStyle w:val="ListParagraph"/>
                        <w:numPr>
                          <w:ilvl w:val="0"/>
                          <w:numId w:val="12"/>
                        </w:numPr>
                        <w:ind w:left="1080"/>
                        <w:rPr>
                          <w:sz w:val="36"/>
                          <w:szCs w:val="36"/>
                        </w:rPr>
                      </w:pPr>
                      <w:r>
                        <w:rPr>
                          <w:sz w:val="36"/>
                          <w:szCs w:val="36"/>
                        </w:rPr>
                        <w:t>References    ………………………….………………………    10</w:t>
                      </w:r>
                    </w:p>
                  </w:txbxContent>
                </v:textbox>
                <w10:wrap type="square" anchorx="margin"/>
              </v:shape>
            </w:pict>
          </mc:Fallback>
        </mc:AlternateContent>
      </w:r>
      <w:r>
        <w:rPr>
          <w:noProof/>
        </w:rPr>
        <mc:AlternateContent>
          <mc:Choice Requires="wpg">
            <w:drawing>
              <wp:anchor distT="0" distB="0" distL="114300" distR="114300" simplePos="0" relativeHeight="251663360" behindDoc="1" locked="0" layoutInCell="1" allowOverlap="1" wp14:anchorId="41DD187B" wp14:editId="65D88C0D">
                <wp:simplePos x="0" y="0"/>
                <wp:positionH relativeFrom="page">
                  <wp:posOffset>373380</wp:posOffset>
                </wp:positionH>
                <wp:positionV relativeFrom="margin">
                  <wp:posOffset>-76200</wp:posOffset>
                </wp:positionV>
                <wp:extent cx="2133600" cy="9304020"/>
                <wp:effectExtent l="0" t="0" r="19050" b="11430"/>
                <wp:wrapNone/>
                <wp:docPr id="2" name="Group 1"/>
                <wp:cNvGraphicFramePr/>
                <a:graphic xmlns:a="http://schemas.openxmlformats.org/drawingml/2006/main">
                  <a:graphicData uri="http://schemas.microsoft.com/office/word/2010/wordprocessingGroup">
                    <wpg:wgp>
                      <wpg:cNvGrpSpPr/>
                      <wpg:grpSpPr>
                        <a:xfrm>
                          <a:off x="0" y="0"/>
                          <a:ext cx="2133600" cy="9304020"/>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flipH="1">
                            <a:off x="598916" y="119291"/>
                            <a:ext cx="83820" cy="104378"/>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6F66AE" w14:textId="77777777" w:rsidR="00175F20" w:rsidRDefault="00175F20" w:rsidP="00175F20">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1DD187B" id="Group 1" o:spid="_x0000_s1028" style="position:absolute;margin-left:29.4pt;margin-top:-6pt;width:168pt;height:732.6pt;z-index:-251653120;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5e5e5e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left:5989;top:1192;width:838;height:10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" adj="10800" fillcolor="white [3212]" stroked="f" strokeweight="2pt">
                  <v:textbox inset=",0,14.4pt,0">
                    <w:txbxContent>
                      <w:p w14:paraId="6C6F66AE" w14:textId="77777777" w:rsidR="00175F20" w:rsidRDefault="00175F20" w:rsidP="00175F20">
                        <w:pPr>
                          <w:pStyle w:val="NoSpacing"/>
                          <w:jc w:val="right"/>
                          <w:rPr>
                            <w:color w:val="FFFFFF" w:themeColor="background1"/>
                            <w:sz w:val="28"/>
                            <w:szCs w:val="28"/>
                          </w:rPr>
                        </w:pP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e5e5e [3215]" strokecolor="#5e5e5e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e5e5e [3215]" strokecolor="#5e5e5e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e5e5e [3215]" strokecolor="#5e5e5e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e5e5e [3215]" strokecolor="#5e5e5e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e5e5e [3215]" strokecolor="#5e5e5e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e5e5e [3215]" strokecolor="#5e5e5e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4538DCEC" w14:textId="44F901D8" w:rsidR="00175F20" w:rsidRDefault="00175F20" w:rsidP="002D2200">
      <w:pPr>
        <w:pStyle w:val="GraphicAnchor"/>
      </w:pPr>
    </w:p>
    <w:p w14:paraId="62C6E0D6" w14:textId="4ECEBB17" w:rsidR="00175F20" w:rsidRDefault="00175F20">
      <w:pPr>
        <w:rPr>
          <w:sz w:val="10"/>
        </w:rPr>
      </w:pPr>
      <w:r>
        <w:br w:type="page"/>
      </w:r>
    </w:p>
    <w:p w14:paraId="352CD907" w14:textId="77777777" w:rsidR="00175F20" w:rsidRDefault="00175F20" w:rsidP="000146E9">
      <w:pPr>
        <w:pStyle w:val="Heading3"/>
        <w:ind w:left="567" w:right="594"/>
        <w:rPr>
          <w:sz w:val="40"/>
          <w:szCs w:val="40"/>
        </w:rPr>
      </w:pPr>
      <w:r w:rsidRPr="000146E9">
        <w:rPr>
          <w:sz w:val="40"/>
          <w:szCs w:val="40"/>
        </w:rPr>
        <w:lastRenderedPageBreak/>
        <w:t>ABSTRACT</w:t>
      </w:r>
    </w:p>
    <w:p w14:paraId="728946C4" w14:textId="77777777" w:rsidR="000146E9" w:rsidRPr="000146E9" w:rsidRDefault="000146E9" w:rsidP="000146E9"/>
    <w:p w14:paraId="148EC20E" w14:textId="77777777" w:rsidR="00175F20" w:rsidRDefault="00175F20" w:rsidP="000146E9">
      <w:pPr>
        <w:ind w:left="567" w:right="594"/>
      </w:pPr>
    </w:p>
    <w:p w14:paraId="1F2E0744" w14:textId="48373603" w:rsidR="00383D46" w:rsidRPr="00B13309" w:rsidRDefault="00CF3EC2" w:rsidP="00B13309">
      <w:pPr>
        <w:rPr>
          <w:sz w:val="28"/>
          <w:szCs w:val="28"/>
          <w:shd w:val="clear" w:color="auto" w:fill="FFFFFF"/>
        </w:rPr>
      </w:pPr>
      <w:r w:rsidRPr="00B13309">
        <w:rPr>
          <w:sz w:val="28"/>
          <w:szCs w:val="28"/>
          <w:shd w:val="clear" w:color="auto" w:fill="FFFFFF"/>
        </w:rPr>
        <w:t xml:space="preserve">        </w:t>
      </w:r>
      <w:r w:rsidR="00383D46" w:rsidRPr="00B13309">
        <w:rPr>
          <w:sz w:val="28"/>
          <w:szCs w:val="28"/>
          <w:shd w:val="clear" w:color="auto" w:fill="FFFFFF"/>
        </w:rPr>
        <w:t>Climate change</w:t>
      </w:r>
      <w:r w:rsidR="008D7092" w:rsidRPr="00B13309">
        <w:rPr>
          <w:sz w:val="28"/>
          <w:szCs w:val="28"/>
          <w:shd w:val="clear" w:color="auto" w:fill="FFFFFF"/>
        </w:rPr>
        <w:t>, it</w:t>
      </w:r>
      <w:r w:rsidR="00383D46" w:rsidRPr="00B13309">
        <w:rPr>
          <w:sz w:val="28"/>
          <w:szCs w:val="28"/>
          <w:shd w:val="clear" w:color="auto" w:fill="FFFFFF"/>
        </w:rPr>
        <w:t xml:space="preserve"> is one of the most </w:t>
      </w:r>
      <w:r w:rsidR="008D7092" w:rsidRPr="00B13309">
        <w:rPr>
          <w:sz w:val="28"/>
          <w:szCs w:val="28"/>
          <w:shd w:val="clear" w:color="auto" w:fill="FFFFFF"/>
        </w:rPr>
        <w:t>important</w:t>
      </w:r>
      <w:r w:rsidR="00383D46" w:rsidRPr="00B13309">
        <w:rPr>
          <w:sz w:val="28"/>
          <w:szCs w:val="28"/>
          <w:shd w:val="clear" w:color="auto" w:fill="FFFFFF"/>
        </w:rPr>
        <w:t xml:space="preserve"> and challenging issues facing humanity. </w:t>
      </w:r>
      <w:r w:rsidR="008D7092" w:rsidRPr="00B13309">
        <w:rPr>
          <w:sz w:val="28"/>
          <w:szCs w:val="28"/>
          <w:shd w:val="clear" w:color="auto" w:fill="FFFFFF"/>
        </w:rPr>
        <w:t>The rise in global temperatures</w:t>
      </w:r>
      <w:r w:rsidR="00383D46" w:rsidRPr="00B13309">
        <w:rPr>
          <w:sz w:val="28"/>
          <w:szCs w:val="28"/>
          <w:shd w:val="clear" w:color="auto" w:fill="FFFFFF"/>
        </w:rPr>
        <w:t xml:space="preserve">, rising sea levels are </w:t>
      </w:r>
      <w:r w:rsidR="008D7092" w:rsidRPr="00B13309">
        <w:rPr>
          <w:sz w:val="28"/>
          <w:szCs w:val="28"/>
          <w:shd w:val="clear" w:color="auto" w:fill="FFFFFF"/>
        </w:rPr>
        <w:t xml:space="preserve">some issues </w:t>
      </w:r>
      <w:r w:rsidR="00383D46" w:rsidRPr="00B13309">
        <w:rPr>
          <w:sz w:val="28"/>
          <w:szCs w:val="28"/>
          <w:shd w:val="clear" w:color="auto" w:fill="FFFFFF"/>
        </w:rPr>
        <w:t>leading to several dangerous and irreversible impacts on</w:t>
      </w:r>
      <w:r w:rsidR="008D7092" w:rsidRPr="00B13309">
        <w:rPr>
          <w:sz w:val="28"/>
          <w:szCs w:val="28"/>
          <w:shd w:val="clear" w:color="auto" w:fill="FFFFFF"/>
        </w:rPr>
        <w:t xml:space="preserve"> economies and </w:t>
      </w:r>
      <w:r w:rsidR="00383D46" w:rsidRPr="00B13309">
        <w:rPr>
          <w:sz w:val="28"/>
          <w:szCs w:val="28"/>
          <w:shd w:val="clear" w:color="auto" w:fill="FFFFFF"/>
        </w:rPr>
        <w:t>societies</w:t>
      </w:r>
      <w:r w:rsidR="008D7092" w:rsidRPr="00B13309">
        <w:rPr>
          <w:sz w:val="28"/>
          <w:szCs w:val="28"/>
          <w:shd w:val="clear" w:color="auto" w:fill="FFFFFF"/>
        </w:rPr>
        <w:t>.</w:t>
      </w:r>
    </w:p>
    <w:p w14:paraId="269AADE1" w14:textId="77777777" w:rsidR="00CF3EC2" w:rsidRPr="00B13309" w:rsidRDefault="00CF3EC2" w:rsidP="00B13309">
      <w:pPr>
        <w:rPr>
          <w:sz w:val="28"/>
          <w:szCs w:val="28"/>
          <w:shd w:val="clear" w:color="auto" w:fill="FFFFFF"/>
        </w:rPr>
      </w:pPr>
    </w:p>
    <w:p w14:paraId="3E4B518F" w14:textId="1E2C755D" w:rsidR="00CF3EC2" w:rsidRPr="00B13309" w:rsidRDefault="00CF3EC2" w:rsidP="00B13309">
      <w:pPr>
        <w:rPr>
          <w:rFonts w:cstheme="minorHAnsi"/>
          <w:color w:val="000000"/>
          <w:sz w:val="28"/>
          <w:szCs w:val="28"/>
          <w:shd w:val="clear" w:color="auto" w:fill="FFFFFF"/>
        </w:rPr>
      </w:pPr>
      <w:r w:rsidRPr="00B13309">
        <w:rPr>
          <w:sz w:val="28"/>
          <w:szCs w:val="28"/>
          <w:shd w:val="clear" w:color="auto" w:fill="FFFFFF"/>
        </w:rPr>
        <w:t xml:space="preserve">        </w:t>
      </w:r>
      <w:r w:rsidR="00383D46" w:rsidRPr="00B13309">
        <w:rPr>
          <w:sz w:val="28"/>
          <w:szCs w:val="28"/>
          <w:shd w:val="clear" w:color="auto" w:fill="FFFFFF"/>
        </w:rPr>
        <w:t>One such threats to the living beings on Earth is the Global</w:t>
      </w:r>
      <w:r w:rsidR="00383D46" w:rsidRPr="00B13309">
        <w:rPr>
          <w:rFonts w:cstheme="minorHAnsi"/>
          <w:color w:val="000000"/>
          <w:sz w:val="28"/>
          <w:szCs w:val="28"/>
          <w:shd w:val="clear" w:color="auto" w:fill="FFFFFF"/>
        </w:rPr>
        <w:t xml:space="preserve"> Warming, which has increased significantly over the past decades. Human factors are the primary reason for the contribution of carbon dioxide</w:t>
      </w:r>
      <w:r w:rsidR="00ED4BE7" w:rsidRPr="00B13309">
        <w:rPr>
          <w:rFonts w:cstheme="minorHAnsi"/>
          <w:color w:val="000000"/>
          <w:sz w:val="28"/>
          <w:szCs w:val="28"/>
          <w:shd w:val="clear" w:color="auto" w:fill="FFFFFF"/>
        </w:rPr>
        <w:t>;</w:t>
      </w:r>
      <w:r w:rsidR="00383D46" w:rsidRPr="00B13309">
        <w:rPr>
          <w:rFonts w:cstheme="minorHAnsi"/>
          <w:color w:val="000000"/>
          <w:sz w:val="28"/>
          <w:szCs w:val="28"/>
          <w:shd w:val="clear" w:color="auto" w:fill="FFFFFF"/>
        </w:rPr>
        <w:t xml:space="preserve"> primary greenhouse gas in development of global warming. Greenhouse gas emissions and, in particular, carbon dioxide emissions are growing significantly to the extent that if no initiatives are taken, it</w:t>
      </w:r>
      <w:r w:rsidRPr="00B13309">
        <w:rPr>
          <w:rFonts w:cstheme="minorHAnsi"/>
          <w:color w:val="000000"/>
          <w:sz w:val="28"/>
          <w:szCs w:val="28"/>
          <w:shd w:val="clear" w:color="auto" w:fill="FFFFFF"/>
        </w:rPr>
        <w:t xml:space="preserve"> can</w:t>
      </w:r>
      <w:r w:rsidR="00383D46" w:rsidRPr="00B13309">
        <w:rPr>
          <w:rFonts w:cstheme="minorHAnsi"/>
          <w:color w:val="000000"/>
          <w:sz w:val="28"/>
          <w:szCs w:val="28"/>
          <w:shd w:val="clear" w:color="auto" w:fill="FFFFFF"/>
        </w:rPr>
        <w:t xml:space="preserve"> </w:t>
      </w:r>
      <w:proofErr w:type="gramStart"/>
      <w:r w:rsidR="00383D46" w:rsidRPr="00B13309">
        <w:rPr>
          <w:rFonts w:cstheme="minorHAnsi"/>
          <w:color w:val="000000"/>
          <w:sz w:val="28"/>
          <w:szCs w:val="28"/>
          <w:shd w:val="clear" w:color="auto" w:fill="FFFFFF"/>
        </w:rPr>
        <w:t>poses</w:t>
      </w:r>
      <w:proofErr w:type="gramEnd"/>
      <w:r w:rsidR="00383D46" w:rsidRPr="00B13309">
        <w:rPr>
          <w:rFonts w:cstheme="minorHAnsi"/>
          <w:color w:val="000000"/>
          <w:sz w:val="28"/>
          <w:szCs w:val="28"/>
          <w:shd w:val="clear" w:color="auto" w:fill="FFFFFF"/>
        </w:rPr>
        <w:t xml:space="preserve"> threats for our future generations and in general for anyone’s life on Earth, therefore we need means by which we can control and maintain the levels of greenhouse gas emissions.</w:t>
      </w:r>
    </w:p>
    <w:p w14:paraId="77C29D14" w14:textId="0BA7C55E" w:rsidR="00383D46" w:rsidRPr="00B13309" w:rsidRDefault="00CF3EC2" w:rsidP="00B13309">
      <w:pPr>
        <w:rPr>
          <w:rFonts w:cstheme="minorHAnsi"/>
          <w:color w:val="000000"/>
          <w:sz w:val="28"/>
          <w:szCs w:val="28"/>
          <w:shd w:val="clear" w:color="auto" w:fill="FFFFFF"/>
        </w:rPr>
      </w:pPr>
      <w:r w:rsidRPr="00B13309">
        <w:rPr>
          <w:rFonts w:cstheme="minorHAnsi"/>
          <w:color w:val="000000"/>
          <w:sz w:val="28"/>
          <w:szCs w:val="28"/>
          <w:shd w:val="clear" w:color="auto" w:fill="FFFFFF"/>
        </w:rPr>
        <w:tab/>
      </w:r>
    </w:p>
    <w:p w14:paraId="50DC3151" w14:textId="19A4E323" w:rsidR="00383D46" w:rsidRPr="00B13309" w:rsidRDefault="00CF3EC2" w:rsidP="00B13309">
      <w:pPr>
        <w:rPr>
          <w:rFonts w:cstheme="minorHAnsi"/>
          <w:color w:val="000000"/>
          <w:sz w:val="28"/>
          <w:szCs w:val="28"/>
          <w:shd w:val="clear" w:color="auto" w:fill="FFFFFF"/>
        </w:rPr>
      </w:pP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One of the efficient solutions that can significantly decrease the levels of carbon dioxide</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 xml:space="preserve">emissions is the construction and development of </w:t>
      </w:r>
      <w:r w:rsidRPr="00B13309">
        <w:rPr>
          <w:rFonts w:cstheme="minorHAnsi"/>
          <w:color w:val="000000"/>
          <w:sz w:val="28"/>
          <w:szCs w:val="28"/>
          <w:shd w:val="clear" w:color="auto" w:fill="FFFFFF"/>
        </w:rPr>
        <w:t>sustainable and eco-friendly practices in various fields</w:t>
      </w:r>
      <w:r w:rsidR="00383D46" w:rsidRPr="00B13309">
        <w:rPr>
          <w:rFonts w:cstheme="minorHAnsi"/>
          <w:color w:val="000000"/>
          <w:sz w:val="28"/>
          <w:szCs w:val="28"/>
          <w:shd w:val="clear" w:color="auto" w:fill="FFFFFF"/>
        </w:rPr>
        <w:t xml:space="preserve">. In this context, </w:t>
      </w:r>
      <w:r w:rsidR="00ED4BE7" w:rsidRPr="00B13309">
        <w:rPr>
          <w:rFonts w:cstheme="minorHAnsi"/>
          <w:color w:val="000000"/>
          <w:sz w:val="28"/>
          <w:szCs w:val="28"/>
          <w:shd w:val="clear" w:color="auto" w:fill="FFFFFF"/>
        </w:rPr>
        <w:t xml:space="preserve">we focus on </w:t>
      </w:r>
      <w:r w:rsidR="00383D46" w:rsidRPr="00B13309">
        <w:rPr>
          <w:rFonts w:cstheme="minorHAnsi"/>
          <w:color w:val="000000"/>
          <w:sz w:val="28"/>
          <w:szCs w:val="28"/>
          <w:shd w:val="clear" w:color="auto" w:fill="FFFFFF"/>
        </w:rPr>
        <w:t>individual</w:t>
      </w:r>
      <w:r w:rsidR="00ED4BE7" w:rsidRPr="00B13309">
        <w:rPr>
          <w:rFonts w:cstheme="minorHAnsi"/>
          <w:color w:val="000000"/>
          <w:sz w:val="28"/>
          <w:szCs w:val="28"/>
          <w:shd w:val="clear" w:color="auto" w:fill="FFFFFF"/>
        </w:rPr>
        <w:t xml:space="preserve"> level, where they</w:t>
      </w:r>
      <w:r w:rsidR="00383D46" w:rsidRPr="00B13309">
        <w:rPr>
          <w:rFonts w:cstheme="minorHAnsi"/>
          <w:color w:val="000000"/>
          <w:sz w:val="28"/>
          <w:szCs w:val="28"/>
          <w:shd w:val="clear" w:color="auto" w:fill="FFFFFF"/>
        </w:rPr>
        <w:t xml:space="preserve"> can play an important role in reducing the CO2 emissions.</w:t>
      </w:r>
    </w:p>
    <w:p w14:paraId="7070F49B" w14:textId="3279E5C8" w:rsidR="00383D46" w:rsidRPr="00B13309" w:rsidRDefault="00CF3EC2" w:rsidP="00B13309">
      <w:pPr>
        <w:rPr>
          <w:rFonts w:cstheme="minorHAnsi"/>
          <w:color w:val="000000"/>
          <w:sz w:val="28"/>
          <w:szCs w:val="28"/>
          <w:shd w:val="clear" w:color="auto" w:fill="FFFFFF"/>
        </w:rPr>
      </w:pPr>
      <w:r w:rsidRPr="00B13309">
        <w:rPr>
          <w:rFonts w:cstheme="minorHAnsi"/>
          <w:color w:val="000000"/>
          <w:sz w:val="28"/>
          <w:szCs w:val="28"/>
          <w:shd w:val="clear" w:color="auto" w:fill="FFFFFF"/>
        </w:rPr>
        <w:br/>
        <w:t xml:space="preserve">        </w:t>
      </w:r>
      <w:r w:rsidR="00383D46" w:rsidRPr="00B13309">
        <w:rPr>
          <w:rFonts w:cstheme="minorHAnsi"/>
          <w:color w:val="000000"/>
          <w:sz w:val="28"/>
          <w:szCs w:val="28"/>
          <w:shd w:val="clear" w:color="auto" w:fill="FFFFFF"/>
        </w:rPr>
        <w:t xml:space="preserve">By considering the new opportunities that can </w:t>
      </w:r>
      <w:r w:rsidRPr="00B13309">
        <w:rPr>
          <w:rFonts w:cstheme="minorHAnsi"/>
          <w:color w:val="000000"/>
          <w:sz w:val="28"/>
          <w:szCs w:val="28"/>
          <w:shd w:val="clear" w:color="auto" w:fill="FFFFFF"/>
        </w:rPr>
        <w:t xml:space="preserve">help in reducing CO2 emissions, </w:t>
      </w:r>
      <w:r w:rsidR="00383D46" w:rsidRPr="00B13309">
        <w:rPr>
          <w:rFonts w:cstheme="minorHAnsi"/>
          <w:color w:val="000000"/>
          <w:sz w:val="28"/>
          <w:szCs w:val="28"/>
          <w:shd w:val="clear" w:color="auto" w:fill="FFFFFF"/>
        </w:rPr>
        <w:t xml:space="preserve">this </w:t>
      </w:r>
      <w:r w:rsidRPr="00B13309">
        <w:rPr>
          <w:rFonts w:cstheme="minorHAnsi"/>
          <w:color w:val="000000"/>
          <w:sz w:val="28"/>
          <w:szCs w:val="28"/>
          <w:shd w:val="clear" w:color="auto" w:fill="FFFFFF"/>
        </w:rPr>
        <w:t>report</w:t>
      </w:r>
      <w:r w:rsidR="00383D46" w:rsidRPr="00B13309">
        <w:rPr>
          <w:rFonts w:cstheme="minorHAnsi"/>
          <w:color w:val="000000"/>
          <w:sz w:val="28"/>
          <w:szCs w:val="28"/>
          <w:shd w:val="clear" w:color="auto" w:fill="FFFFFF"/>
        </w:rPr>
        <w:t xml:space="preserve"> tries to introduce the idea of a self-tracking Carbon Footprint</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mobile application which enables users to keep track of their individual’s carbon dioxide</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emissions occurred as a result of their daily activities such as eating, transportation,</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shopping, energy consumption, and etc. in real time.</w:t>
      </w:r>
    </w:p>
    <w:p w14:paraId="6382251E" w14:textId="40EE19EF" w:rsidR="009F1277" w:rsidRPr="00B13309" w:rsidRDefault="00CF3EC2" w:rsidP="00B13309">
      <w:pPr>
        <w:rPr>
          <w:sz w:val="28"/>
          <w:szCs w:val="28"/>
        </w:rPr>
      </w:pPr>
      <w:r w:rsidRPr="00B13309">
        <w:rPr>
          <w:rFonts w:cstheme="minorHAnsi"/>
          <w:color w:val="000000"/>
          <w:sz w:val="28"/>
          <w:szCs w:val="28"/>
          <w:shd w:val="clear" w:color="auto" w:fill="FFFFFF"/>
        </w:rPr>
        <w:t xml:space="preserve">        </w:t>
      </w:r>
      <w:r w:rsidR="00ED4BE7" w:rsidRPr="00B13309">
        <w:rPr>
          <w:rFonts w:cstheme="minorHAnsi"/>
          <w:color w:val="000000"/>
          <w:sz w:val="28"/>
          <w:szCs w:val="28"/>
          <w:shd w:val="clear" w:color="auto" w:fill="FFFFFF"/>
        </w:rPr>
        <w:t>With the awareness and b</w:t>
      </w:r>
      <w:r w:rsidR="00383D46" w:rsidRPr="00B13309">
        <w:rPr>
          <w:rFonts w:cstheme="minorHAnsi"/>
          <w:color w:val="000000"/>
          <w:sz w:val="28"/>
          <w:szCs w:val="28"/>
          <w:shd w:val="clear" w:color="auto" w:fill="FFFFFF"/>
        </w:rPr>
        <w:t>eing able to measure the generated carbon footprint of the user’s</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activities, users will be able to monitor and control it. This monitoring and controlling</w:t>
      </w:r>
      <w:r w:rsidRPr="00B13309">
        <w:rPr>
          <w:rFonts w:cstheme="minorHAnsi"/>
          <w:color w:val="000000"/>
          <w:sz w:val="28"/>
          <w:szCs w:val="28"/>
          <w:shd w:val="clear" w:color="auto" w:fill="FFFFFF"/>
        </w:rPr>
        <w:t xml:space="preserve"> </w:t>
      </w:r>
      <w:r w:rsidR="00383D46" w:rsidRPr="00B13309">
        <w:rPr>
          <w:rFonts w:cstheme="minorHAnsi"/>
          <w:color w:val="000000"/>
          <w:sz w:val="28"/>
          <w:szCs w:val="28"/>
          <w:shd w:val="clear" w:color="auto" w:fill="FFFFFF"/>
        </w:rPr>
        <w:t>of one’s carbon footprint can have significant influence</w:t>
      </w:r>
      <w:r w:rsidR="00ED4BE7" w:rsidRPr="00B13309">
        <w:rPr>
          <w:rFonts w:cstheme="minorHAnsi"/>
          <w:color w:val="000000"/>
          <w:sz w:val="28"/>
          <w:szCs w:val="28"/>
          <w:shd w:val="clear" w:color="auto" w:fill="FFFFFF"/>
        </w:rPr>
        <w:t>s in reducing CO2 emissions</w:t>
      </w:r>
      <w:r w:rsidR="009F1277" w:rsidRPr="00B13309">
        <w:rPr>
          <w:rFonts w:cstheme="minorHAnsi"/>
          <w:color w:val="000000"/>
          <w:sz w:val="28"/>
          <w:szCs w:val="28"/>
          <w:shd w:val="clear" w:color="auto" w:fill="FFFFFF"/>
        </w:rPr>
        <w:t>.</w:t>
      </w:r>
    </w:p>
    <w:p w14:paraId="4D248F0D" w14:textId="355C452D" w:rsidR="009F1277" w:rsidRDefault="009F1277" w:rsidP="000146E9">
      <w:pPr>
        <w:pStyle w:val="GraphicAnchor"/>
        <w:ind w:left="567" w:right="594"/>
      </w:pPr>
    </w:p>
    <w:p w14:paraId="2FD69F4C" w14:textId="77777777" w:rsidR="009F1277" w:rsidRDefault="009F1277" w:rsidP="000146E9">
      <w:pPr>
        <w:ind w:left="567" w:right="594"/>
        <w:rPr>
          <w:sz w:val="10"/>
        </w:rPr>
      </w:pPr>
      <w:r>
        <w:br w:type="page"/>
      </w:r>
    </w:p>
    <w:p w14:paraId="4D7C51D5" w14:textId="290BFAB1" w:rsidR="00DF198B" w:rsidRDefault="009F1277" w:rsidP="000146E9">
      <w:pPr>
        <w:pStyle w:val="Heading3"/>
        <w:ind w:left="567" w:right="594"/>
        <w:rPr>
          <w:sz w:val="40"/>
          <w:szCs w:val="40"/>
        </w:rPr>
      </w:pPr>
      <w:r w:rsidRPr="000146E9">
        <w:rPr>
          <w:sz w:val="40"/>
          <w:szCs w:val="40"/>
        </w:rPr>
        <w:lastRenderedPageBreak/>
        <w:t>Introduction</w:t>
      </w:r>
    </w:p>
    <w:p w14:paraId="03F0DFAA" w14:textId="77777777" w:rsidR="000146E9" w:rsidRPr="000146E9" w:rsidRDefault="000146E9" w:rsidP="000146E9"/>
    <w:p w14:paraId="2E02CD72" w14:textId="00CF50D5" w:rsidR="000146E9" w:rsidRPr="00B13309" w:rsidRDefault="000146E9" w:rsidP="000146E9">
      <w:pPr>
        <w:ind w:left="567" w:right="594"/>
        <w:rPr>
          <w:rFonts w:cs="Open Sans"/>
          <w:color w:val="2F2F2F" w:themeColor="text2" w:themeShade="80"/>
          <w:sz w:val="28"/>
          <w:szCs w:val="28"/>
          <w:shd w:val="clear" w:color="auto" w:fill="FFFFFF"/>
        </w:rPr>
      </w:pPr>
      <w:r w:rsidRPr="000243BB">
        <w:rPr>
          <w:rFonts w:cs="Open Sans"/>
          <w:color w:val="2F2F2F" w:themeColor="text2" w:themeShade="80"/>
          <w:sz w:val="28"/>
          <w:szCs w:val="28"/>
          <w:shd w:val="clear" w:color="auto" w:fill="FFFFFF"/>
        </w:rPr>
        <w:t xml:space="preserve">        </w:t>
      </w:r>
      <w:r w:rsidRPr="00B13309">
        <w:rPr>
          <w:rFonts w:cs="Open Sans"/>
          <w:color w:val="2F2F2F" w:themeColor="text2" w:themeShade="80"/>
          <w:sz w:val="28"/>
          <w:szCs w:val="28"/>
          <w:shd w:val="clear" w:color="auto" w:fill="FFFFFF"/>
        </w:rPr>
        <w:t>Climate</w:t>
      </w:r>
      <w:r w:rsidRPr="00B13309">
        <w:rPr>
          <w:color w:val="2F2F2F" w:themeColor="text2" w:themeShade="80"/>
        </w:rPr>
        <w:t xml:space="preserve"> </w:t>
      </w:r>
      <w:r w:rsidRPr="00B13309">
        <w:rPr>
          <w:rFonts w:cs="Open Sans"/>
          <w:color w:val="2F2F2F" w:themeColor="text2" w:themeShade="80"/>
          <w:sz w:val="28"/>
          <w:szCs w:val="28"/>
          <w:shd w:val="clear" w:color="auto" w:fill="FFFFFF"/>
        </w:rPr>
        <w:t xml:space="preserve">change poses significant challenges to our global environment, influencing everything from biodiversity to human well-being. As global temperatures rise and weather patterns become increasingly unpredictable, efforts to mitigate the impacts of climate change have become crucial. </w:t>
      </w:r>
    </w:p>
    <w:p w14:paraId="7AC997EF" w14:textId="77777777" w:rsidR="00446A9F" w:rsidRPr="00B13309" w:rsidRDefault="00446A9F" w:rsidP="000146E9">
      <w:pPr>
        <w:ind w:left="567" w:right="594"/>
        <w:rPr>
          <w:rFonts w:cs="Open Sans"/>
          <w:color w:val="2F2F2F" w:themeColor="text2" w:themeShade="80"/>
          <w:sz w:val="28"/>
          <w:szCs w:val="28"/>
          <w:shd w:val="clear" w:color="auto" w:fill="FFFFFF"/>
        </w:rPr>
      </w:pPr>
    </w:p>
    <w:p w14:paraId="10C2890A" w14:textId="6F63BF82" w:rsidR="00446A9F" w:rsidRPr="00B13309" w:rsidRDefault="00446A9F" w:rsidP="00446A9F">
      <w:pPr>
        <w:ind w:left="567" w:right="594"/>
        <w:rPr>
          <w:rFonts w:cs="Open Sans"/>
          <w:color w:val="2F2F2F" w:themeColor="text2" w:themeShade="80"/>
          <w:sz w:val="28"/>
          <w:szCs w:val="28"/>
          <w:shd w:val="clear" w:color="auto" w:fill="FFFFFF"/>
        </w:rPr>
      </w:pPr>
      <w:r w:rsidRPr="00B13309">
        <w:rPr>
          <w:rFonts w:cs="Open Sans"/>
          <w:color w:val="2F2F2F" w:themeColor="text2" w:themeShade="80"/>
          <w:sz w:val="28"/>
          <w:szCs w:val="28"/>
          <w:shd w:val="clear" w:color="auto" w:fill="FFFFFF"/>
        </w:rPr>
        <w:t xml:space="preserve">        According to (Maslin, 2004), </w:t>
      </w:r>
      <w:r w:rsidRPr="00B13309">
        <w:rPr>
          <w:rFonts w:cs="Open Sans"/>
          <w:i/>
          <w:iCs/>
          <w:color w:val="2F2F2F" w:themeColor="text2" w:themeShade="80"/>
          <w:shd w:val="clear" w:color="auto" w:fill="FFFFFF"/>
        </w:rPr>
        <w:t>“The Earth’s atmosphere is composed of 78% nitrogen, 21% oxygen, and 1% other gases. It is these other gases that we are interested in, as they include the so-called greenhouse gases.”</w:t>
      </w:r>
      <w:r w:rsidRPr="00B13309">
        <w:rPr>
          <w:rFonts w:cs="Open Sans"/>
          <w:color w:val="2F2F2F" w:themeColor="text2" w:themeShade="80"/>
          <w:sz w:val="28"/>
          <w:szCs w:val="28"/>
          <w:shd w:val="clear" w:color="auto" w:fill="FFFFFF"/>
        </w:rPr>
        <w:t xml:space="preserve"> He further explains that the two most main greenhouse gases are carbon dioxide and water </w:t>
      </w:r>
      <w:proofErr w:type="spellStart"/>
      <w:r w:rsidRPr="00B13309">
        <w:rPr>
          <w:rFonts w:cs="Open Sans"/>
          <w:color w:val="2F2F2F" w:themeColor="text2" w:themeShade="80"/>
          <w:sz w:val="28"/>
          <w:szCs w:val="28"/>
          <w:shd w:val="clear" w:color="auto" w:fill="FFFFFF"/>
        </w:rPr>
        <w:t>vapour</w:t>
      </w:r>
      <w:proofErr w:type="spellEnd"/>
      <w:r w:rsidRPr="00B13309">
        <w:rPr>
          <w:rFonts w:cs="Open Sans"/>
          <w:color w:val="2F2F2F" w:themeColor="text2" w:themeShade="80"/>
          <w:sz w:val="28"/>
          <w:szCs w:val="28"/>
          <w:shd w:val="clear" w:color="auto" w:fill="FFFFFF"/>
        </w:rPr>
        <w:t xml:space="preserve">, which </w:t>
      </w:r>
      <w:r w:rsidRPr="00B13309">
        <w:rPr>
          <w:rFonts w:cs="Open Sans"/>
          <w:i/>
          <w:iCs/>
          <w:color w:val="2F2F2F" w:themeColor="text2" w:themeShade="80"/>
          <w:shd w:val="clear" w:color="auto" w:fill="FFFFFF"/>
        </w:rPr>
        <w:t>“carbon dioxide accounts for 0.03-0.04 % of the atmosphere”</w:t>
      </w:r>
      <w:r w:rsidRPr="00B13309">
        <w:rPr>
          <w:rFonts w:cs="Open Sans"/>
          <w:color w:val="2F2F2F" w:themeColor="text2" w:themeShade="80"/>
          <w:sz w:val="28"/>
          <w:szCs w:val="28"/>
          <w:shd w:val="clear" w:color="auto" w:fill="FFFFFF"/>
        </w:rPr>
        <w:t xml:space="preserve"> (Maslin, 2004). As Maslin states in his book, the rise in atmospheric carbon dioxide has started since the beginning of industrial revolution where the first measurement of CO2 concentration in atmosphere started in 1958 and since then the level of CO2 concentrations have increased every single year</w:t>
      </w:r>
    </w:p>
    <w:p w14:paraId="21CD1C2B" w14:textId="77777777" w:rsidR="00446A9F" w:rsidRPr="00B13309" w:rsidRDefault="00446A9F" w:rsidP="00446A9F">
      <w:pPr>
        <w:ind w:left="567" w:right="594"/>
        <w:rPr>
          <w:rFonts w:cs="Open Sans"/>
          <w:color w:val="2F2F2F" w:themeColor="text2" w:themeShade="80"/>
          <w:sz w:val="28"/>
          <w:szCs w:val="28"/>
          <w:shd w:val="clear" w:color="auto" w:fill="FFFFFF"/>
        </w:rPr>
      </w:pPr>
    </w:p>
    <w:p w14:paraId="2716FCC7" w14:textId="38F02458" w:rsidR="00446A9F" w:rsidRPr="00B13309" w:rsidRDefault="00446A9F" w:rsidP="00446A9F">
      <w:pPr>
        <w:ind w:left="567" w:right="594"/>
        <w:rPr>
          <w:rFonts w:cs="Open Sans"/>
          <w:color w:val="2F2F2F" w:themeColor="text2" w:themeShade="80"/>
          <w:sz w:val="28"/>
          <w:szCs w:val="28"/>
          <w:shd w:val="clear" w:color="auto" w:fill="FFFFFF"/>
        </w:rPr>
      </w:pPr>
      <w:r w:rsidRPr="00B13309">
        <w:rPr>
          <w:color w:val="2F2F2F" w:themeColor="text2" w:themeShade="80"/>
          <w:sz w:val="28"/>
          <w:szCs w:val="28"/>
        </w:rPr>
        <w:t xml:space="preserve">        Proper initiatives to reduce CO2 emissions must to be taken, otherwise there would be serious consequences which can endanger human’s life on Earth. The use of technology, such as mobile applications focused on reducing carbon footprints, has emerged as a promising tool in this area</w:t>
      </w:r>
      <w:r w:rsidRPr="00B13309">
        <w:rPr>
          <w:rFonts w:cs="Open Sans"/>
          <w:color w:val="2F2F2F" w:themeColor="text2" w:themeShade="80"/>
          <w:sz w:val="28"/>
          <w:szCs w:val="28"/>
          <w:shd w:val="clear" w:color="auto" w:fill="FFFFFF"/>
        </w:rPr>
        <w:t>. These apps aim to inform and influence individual behavior changes towards sustainability, representing a novel intersection of technology and environmental science.</w:t>
      </w:r>
      <w:r w:rsidRPr="00B13309">
        <w:rPr>
          <w:rFonts w:cs="Open Sans"/>
          <w:color w:val="2F2F2F" w:themeColor="text2" w:themeShade="80"/>
          <w:sz w:val="28"/>
          <w:szCs w:val="28"/>
          <w:shd w:val="clear" w:color="auto" w:fill="FFFFFF"/>
        </w:rPr>
        <w:br/>
      </w:r>
    </w:p>
    <w:p w14:paraId="13F923D3" w14:textId="3C9051C6" w:rsidR="000146E9" w:rsidRDefault="000146E9" w:rsidP="000146E9">
      <w:pPr>
        <w:pStyle w:val="Heading2"/>
        <w:ind w:left="567" w:right="594"/>
      </w:pPr>
    </w:p>
    <w:p w14:paraId="63564916" w14:textId="0B23C701" w:rsidR="000146E9" w:rsidRDefault="000146E9" w:rsidP="000146E9">
      <w:pPr>
        <w:pStyle w:val="Heading3"/>
        <w:ind w:left="567" w:right="594"/>
        <w:rPr>
          <w:sz w:val="40"/>
          <w:szCs w:val="40"/>
        </w:rPr>
      </w:pPr>
      <w:r w:rsidRPr="000146E9">
        <w:rPr>
          <w:sz w:val="40"/>
          <w:szCs w:val="40"/>
        </w:rPr>
        <w:t>Literature Review</w:t>
      </w:r>
    </w:p>
    <w:p w14:paraId="05AB9ED0" w14:textId="77777777" w:rsidR="000146E9" w:rsidRPr="000146E9" w:rsidRDefault="000146E9" w:rsidP="000146E9"/>
    <w:p w14:paraId="11D0B384" w14:textId="7EFA09D4" w:rsidR="000146E9" w:rsidRDefault="000146E9" w:rsidP="000146E9">
      <w:pPr>
        <w:ind w:left="567" w:right="594"/>
        <w:rPr>
          <w:b/>
          <w:bCs/>
          <w:sz w:val="28"/>
          <w:szCs w:val="28"/>
        </w:rPr>
      </w:pPr>
      <w:r w:rsidRPr="000146E9">
        <w:rPr>
          <w:b/>
          <w:bCs/>
          <w:sz w:val="28"/>
          <w:szCs w:val="28"/>
        </w:rPr>
        <w:t>Main Argument</w:t>
      </w:r>
      <w:r>
        <w:rPr>
          <w:b/>
          <w:bCs/>
          <w:sz w:val="28"/>
          <w:szCs w:val="28"/>
        </w:rPr>
        <w:t>-</w:t>
      </w:r>
    </w:p>
    <w:p w14:paraId="207604B6" w14:textId="77777777" w:rsidR="000146E9" w:rsidRPr="000146E9" w:rsidRDefault="000146E9" w:rsidP="000146E9">
      <w:pPr>
        <w:ind w:left="567" w:right="594"/>
        <w:rPr>
          <w:b/>
          <w:bCs/>
          <w:sz w:val="28"/>
          <w:szCs w:val="28"/>
        </w:rPr>
      </w:pPr>
    </w:p>
    <w:p w14:paraId="113E0686" w14:textId="04C7D6A5" w:rsidR="00A731E8" w:rsidRPr="00B13309" w:rsidRDefault="00A731E8" w:rsidP="00A731E8">
      <w:pPr>
        <w:ind w:left="567" w:right="594"/>
        <w:rPr>
          <w:color w:val="2F2F2F" w:themeColor="text2" w:themeShade="80"/>
          <w:sz w:val="28"/>
          <w:szCs w:val="28"/>
        </w:rPr>
      </w:pPr>
      <w:r w:rsidRPr="00B13309">
        <w:rPr>
          <w:color w:val="2F2F2F" w:themeColor="text2" w:themeShade="80"/>
          <w:sz w:val="28"/>
          <w:szCs w:val="28"/>
        </w:rPr>
        <w:t xml:space="preserve">        Adoption of carbon footprint reduction applications is motivated by the pressing need to involve people in climate action by easily accessible and useful methods. These applications give people a direct approach to comprehend and control their environmental effect, unlike conventional approaches that might need complicated calculations and little user involvement.  </w:t>
      </w:r>
    </w:p>
    <w:p w14:paraId="189DBDC9" w14:textId="138CF376" w:rsidR="000146E9" w:rsidRPr="00B13309" w:rsidRDefault="00A731E8" w:rsidP="00A731E8">
      <w:pPr>
        <w:ind w:left="567" w:right="594"/>
        <w:rPr>
          <w:color w:val="2F2F2F" w:themeColor="text2" w:themeShade="80"/>
          <w:sz w:val="28"/>
          <w:szCs w:val="28"/>
        </w:rPr>
      </w:pPr>
      <w:r w:rsidRPr="00B13309">
        <w:rPr>
          <w:color w:val="2F2F2F" w:themeColor="text2" w:themeShade="80"/>
          <w:sz w:val="28"/>
          <w:szCs w:val="28"/>
        </w:rPr>
        <w:t>The primary thesis of this review of the research is that, although carbon footprint apps are a useful tool for encouraging sustainable activities, their efficacy is greatly impacted by design elements, user interaction techniques, and integration with current digital habits.</w:t>
      </w:r>
    </w:p>
    <w:p w14:paraId="3935C0CF" w14:textId="77777777" w:rsidR="000146E9" w:rsidRDefault="000146E9" w:rsidP="000146E9">
      <w:pPr>
        <w:ind w:left="567" w:right="594"/>
        <w:rPr>
          <w:b/>
          <w:bCs/>
          <w:sz w:val="28"/>
          <w:szCs w:val="28"/>
        </w:rPr>
      </w:pPr>
    </w:p>
    <w:p w14:paraId="7D28F85A" w14:textId="77777777" w:rsidR="00A507D9" w:rsidRDefault="00A507D9" w:rsidP="000146E9">
      <w:pPr>
        <w:ind w:left="567" w:right="594"/>
        <w:rPr>
          <w:b/>
          <w:bCs/>
          <w:sz w:val="28"/>
          <w:szCs w:val="28"/>
        </w:rPr>
      </w:pPr>
    </w:p>
    <w:p w14:paraId="6F11665F" w14:textId="77777777" w:rsidR="00A507D9" w:rsidRDefault="00A507D9" w:rsidP="000146E9">
      <w:pPr>
        <w:ind w:left="567" w:right="594"/>
        <w:rPr>
          <w:b/>
          <w:bCs/>
          <w:sz w:val="28"/>
          <w:szCs w:val="28"/>
        </w:rPr>
      </w:pPr>
    </w:p>
    <w:p w14:paraId="768695CB" w14:textId="27CC98DF" w:rsidR="000146E9" w:rsidRDefault="000146E9" w:rsidP="000146E9">
      <w:pPr>
        <w:ind w:left="567" w:right="594"/>
        <w:rPr>
          <w:b/>
          <w:bCs/>
          <w:sz w:val="28"/>
          <w:szCs w:val="28"/>
        </w:rPr>
      </w:pPr>
      <w:r w:rsidRPr="000146E9">
        <w:rPr>
          <w:b/>
          <w:bCs/>
          <w:sz w:val="28"/>
          <w:szCs w:val="28"/>
        </w:rPr>
        <w:t>Reviewing Other Authors' Work</w:t>
      </w:r>
      <w:r>
        <w:rPr>
          <w:b/>
          <w:bCs/>
          <w:sz w:val="28"/>
          <w:szCs w:val="28"/>
        </w:rPr>
        <w:t>-</w:t>
      </w:r>
    </w:p>
    <w:p w14:paraId="19F5832A" w14:textId="77777777" w:rsidR="000146E9" w:rsidRPr="00B13309" w:rsidRDefault="000146E9" w:rsidP="000146E9">
      <w:pPr>
        <w:ind w:left="567" w:right="594"/>
        <w:rPr>
          <w:b/>
          <w:bCs/>
          <w:color w:val="2F2F2F" w:themeColor="text2" w:themeShade="80"/>
          <w:sz w:val="28"/>
          <w:szCs w:val="28"/>
        </w:rPr>
      </w:pPr>
    </w:p>
    <w:p w14:paraId="12CF2988" w14:textId="72C031AD" w:rsidR="000D1C95" w:rsidRPr="00B13309" w:rsidRDefault="002B0931" w:rsidP="002B0931">
      <w:pPr>
        <w:pStyle w:val="ListParagraph"/>
        <w:ind w:left="1287" w:right="594"/>
        <w:rPr>
          <w:color w:val="2F2F2F" w:themeColor="text2" w:themeShade="80"/>
          <w:sz w:val="28"/>
          <w:szCs w:val="28"/>
        </w:rPr>
      </w:pPr>
      <w:r w:rsidRPr="00B13309">
        <w:rPr>
          <w:color w:val="2F2F2F" w:themeColor="text2" w:themeShade="80"/>
          <w:sz w:val="28"/>
          <w:szCs w:val="28"/>
        </w:rPr>
        <w:t xml:space="preserve">     </w:t>
      </w:r>
      <w:r w:rsidR="000D1C95" w:rsidRPr="00B13309">
        <w:rPr>
          <w:color w:val="2F2F2F" w:themeColor="text2" w:themeShade="80"/>
          <w:sz w:val="28"/>
          <w:szCs w:val="28"/>
        </w:rPr>
        <w:t xml:space="preserve">Brauer et al. (2016) discuss the potential of mobile applications to facilitate sustainable </w:t>
      </w:r>
      <w:proofErr w:type="spellStart"/>
      <w:r w:rsidR="000D1C95" w:rsidRPr="00B13309">
        <w:rPr>
          <w:color w:val="2F2F2F" w:themeColor="text2" w:themeShade="80"/>
          <w:sz w:val="28"/>
          <w:szCs w:val="28"/>
        </w:rPr>
        <w:t>behaviour</w:t>
      </w:r>
      <w:proofErr w:type="spellEnd"/>
      <w:r w:rsidR="000D1C95" w:rsidRPr="00B13309">
        <w:rPr>
          <w:color w:val="2F2F2F" w:themeColor="text2" w:themeShade="80"/>
          <w:sz w:val="28"/>
          <w:szCs w:val="28"/>
        </w:rPr>
        <w:t xml:space="preserve"> changes. Their insights into user accessibility and interaction offer a foundational understanding of how apps can serve as effective tools for environmental engagement.</w:t>
      </w:r>
    </w:p>
    <w:p w14:paraId="56D728DF" w14:textId="1747E821" w:rsidR="000D1C95" w:rsidRPr="00B13309" w:rsidRDefault="000D1C95" w:rsidP="002B0931">
      <w:pPr>
        <w:pStyle w:val="ListParagraph"/>
        <w:ind w:left="1287" w:right="594"/>
        <w:rPr>
          <w:color w:val="2F2F2F" w:themeColor="text2" w:themeShade="80"/>
          <w:sz w:val="28"/>
          <w:szCs w:val="28"/>
        </w:rPr>
      </w:pPr>
      <w:proofErr w:type="spellStart"/>
      <w:r w:rsidRPr="00B13309">
        <w:rPr>
          <w:color w:val="2F2F2F" w:themeColor="text2" w:themeShade="80"/>
          <w:sz w:val="28"/>
          <w:szCs w:val="28"/>
        </w:rPr>
        <w:t>Dreijerink</w:t>
      </w:r>
      <w:proofErr w:type="spellEnd"/>
      <w:r w:rsidRPr="00B13309">
        <w:rPr>
          <w:color w:val="2F2F2F" w:themeColor="text2" w:themeShade="80"/>
          <w:sz w:val="28"/>
          <w:szCs w:val="28"/>
        </w:rPr>
        <w:t xml:space="preserve"> &amp; Paradies (2020) review the effectiveness of carbon footprint apps, pointing out the lack of broad research in this area and the mixed results of app effectiveness based on health intervention studies</w:t>
      </w:r>
    </w:p>
    <w:p w14:paraId="3E596895" w14:textId="311A3916" w:rsidR="000D1C95" w:rsidRPr="00B13309" w:rsidRDefault="000D1C95" w:rsidP="002B0931">
      <w:pPr>
        <w:pStyle w:val="ListParagraph"/>
        <w:ind w:left="1287" w:right="594"/>
        <w:rPr>
          <w:color w:val="2F2F2F" w:themeColor="text2" w:themeShade="80"/>
          <w:sz w:val="28"/>
          <w:szCs w:val="28"/>
        </w:rPr>
      </w:pPr>
      <w:r w:rsidRPr="00B13309">
        <w:rPr>
          <w:color w:val="2F2F2F" w:themeColor="text2" w:themeShade="80"/>
          <w:sz w:val="28"/>
          <w:szCs w:val="28"/>
        </w:rPr>
        <w:t>Gomes et al. (2019) and Williams et al. (2019) demonstrate the direct consequences of climate change on ecosystems and human activities, such as increased wildfire incidents and threats to species, underlining the immediate need for action.</w:t>
      </w:r>
    </w:p>
    <w:p w14:paraId="5D11BB3D" w14:textId="1E411B15" w:rsidR="000D1C95" w:rsidRPr="00B13309" w:rsidRDefault="000D1C95" w:rsidP="002B0931">
      <w:pPr>
        <w:pStyle w:val="ListParagraph"/>
        <w:ind w:left="1287" w:right="594"/>
        <w:rPr>
          <w:color w:val="2F2F2F" w:themeColor="text2" w:themeShade="80"/>
          <w:sz w:val="28"/>
          <w:szCs w:val="28"/>
        </w:rPr>
      </w:pPr>
      <w:r w:rsidRPr="00B13309">
        <w:rPr>
          <w:color w:val="2F2F2F" w:themeColor="text2" w:themeShade="80"/>
          <w:sz w:val="28"/>
          <w:szCs w:val="28"/>
        </w:rPr>
        <w:t>Salo et al. (2019) identify both the opportunities and limitations of carbon footprint calculators. They suggest that portability and repeated use are essential for success, which traditional web-based calculators often lack.</w:t>
      </w:r>
    </w:p>
    <w:p w14:paraId="1A30FDA8" w14:textId="77687168" w:rsidR="000D1C95" w:rsidRPr="00B13309" w:rsidRDefault="000D1C95" w:rsidP="002B0931">
      <w:pPr>
        <w:pStyle w:val="ListParagraph"/>
        <w:ind w:left="1287" w:right="594"/>
        <w:rPr>
          <w:color w:val="2F2F2F" w:themeColor="text2" w:themeShade="80"/>
          <w:sz w:val="28"/>
          <w:szCs w:val="28"/>
        </w:rPr>
      </w:pPr>
      <w:r w:rsidRPr="00B13309">
        <w:rPr>
          <w:color w:val="2F2F2F" w:themeColor="text2" w:themeShade="80"/>
          <w:sz w:val="28"/>
          <w:szCs w:val="28"/>
        </w:rPr>
        <w:t>Sippel et al. (2020) highlight the measurable impacts of climate change on daily global temperature and moisture, providing a data-driven rationale for why everyday actions matter in the broader climate context.</w:t>
      </w:r>
    </w:p>
    <w:p w14:paraId="4DD6C356" w14:textId="415FF5A7" w:rsidR="000D1C95" w:rsidRPr="00B13309" w:rsidRDefault="000D1C95" w:rsidP="002B0931">
      <w:pPr>
        <w:pStyle w:val="ListParagraph"/>
        <w:ind w:left="1287" w:right="594"/>
        <w:rPr>
          <w:color w:val="2F2F2F" w:themeColor="text2" w:themeShade="80"/>
          <w:sz w:val="28"/>
          <w:szCs w:val="28"/>
        </w:rPr>
      </w:pPr>
      <w:r w:rsidRPr="00B13309">
        <w:rPr>
          <w:color w:val="2F2F2F" w:themeColor="text2" w:themeShade="80"/>
          <w:sz w:val="28"/>
          <w:szCs w:val="28"/>
        </w:rPr>
        <w:t xml:space="preserve">Research by </w:t>
      </w:r>
      <w:proofErr w:type="spellStart"/>
      <w:r w:rsidRPr="00B13309">
        <w:rPr>
          <w:color w:val="2F2F2F" w:themeColor="text2" w:themeShade="80"/>
          <w:sz w:val="28"/>
          <w:szCs w:val="28"/>
        </w:rPr>
        <w:t>Kisurina</w:t>
      </w:r>
      <w:proofErr w:type="spellEnd"/>
      <w:r w:rsidRPr="00B13309">
        <w:rPr>
          <w:color w:val="2F2F2F" w:themeColor="text2" w:themeShade="80"/>
          <w:sz w:val="28"/>
          <w:szCs w:val="28"/>
        </w:rPr>
        <w:t xml:space="preserve"> (2017) and Reick (2020) provides case studies on specific apps, highlighting how gamification and user-focused design can enhance engagement and effectiveness.</w:t>
      </w:r>
    </w:p>
    <w:p w14:paraId="75D9EA45" w14:textId="77777777" w:rsidR="000D1C95" w:rsidRPr="00B13309" w:rsidRDefault="000D1C95" w:rsidP="000D1C95">
      <w:pPr>
        <w:pStyle w:val="ListParagraph"/>
        <w:ind w:left="1287" w:right="594"/>
        <w:rPr>
          <w:color w:val="2F2F2F" w:themeColor="text2" w:themeShade="80"/>
          <w:sz w:val="28"/>
          <w:szCs w:val="28"/>
        </w:rPr>
      </w:pPr>
    </w:p>
    <w:p w14:paraId="027C9A88" w14:textId="7A205639" w:rsidR="000146E9" w:rsidRPr="000D1C95" w:rsidRDefault="000146E9" w:rsidP="000D1C95">
      <w:pPr>
        <w:ind w:left="567" w:right="594"/>
        <w:rPr>
          <w:sz w:val="28"/>
          <w:szCs w:val="28"/>
        </w:rPr>
      </w:pPr>
      <w:r>
        <w:rPr>
          <w:sz w:val="28"/>
          <w:szCs w:val="28"/>
        </w:rPr>
        <w:t xml:space="preserve">        </w:t>
      </w:r>
    </w:p>
    <w:p w14:paraId="26B8BAB1" w14:textId="1F89BF4C" w:rsidR="000146E9" w:rsidRDefault="000146E9" w:rsidP="000146E9">
      <w:pPr>
        <w:ind w:left="567" w:right="594"/>
        <w:rPr>
          <w:b/>
          <w:bCs/>
          <w:sz w:val="28"/>
          <w:szCs w:val="28"/>
        </w:rPr>
      </w:pPr>
      <w:r w:rsidRPr="000146E9">
        <w:rPr>
          <w:b/>
          <w:bCs/>
          <w:sz w:val="28"/>
          <w:szCs w:val="28"/>
        </w:rPr>
        <w:t>Proving Our Solution by Comparing it to Other Authors</w:t>
      </w:r>
      <w:r>
        <w:rPr>
          <w:b/>
          <w:bCs/>
          <w:sz w:val="28"/>
          <w:szCs w:val="28"/>
        </w:rPr>
        <w:t>-</w:t>
      </w:r>
    </w:p>
    <w:p w14:paraId="61A2793F" w14:textId="77777777" w:rsidR="000146E9" w:rsidRPr="000146E9" w:rsidRDefault="000146E9" w:rsidP="000146E9">
      <w:pPr>
        <w:ind w:left="567" w:right="594"/>
        <w:rPr>
          <w:b/>
          <w:bCs/>
          <w:sz w:val="28"/>
          <w:szCs w:val="28"/>
        </w:rPr>
      </w:pPr>
    </w:p>
    <w:p w14:paraId="17DEE8DA" w14:textId="311260C5" w:rsidR="000146E9" w:rsidRPr="00B13309" w:rsidRDefault="000146E9" w:rsidP="000146E9">
      <w:pPr>
        <w:ind w:left="567" w:right="594"/>
        <w:rPr>
          <w:color w:val="2F2F2F" w:themeColor="text2" w:themeShade="80"/>
          <w:sz w:val="28"/>
          <w:szCs w:val="28"/>
        </w:rPr>
      </w:pPr>
      <w:r w:rsidRPr="00B13309">
        <w:rPr>
          <w:color w:val="2F2F2F" w:themeColor="text2" w:themeShade="80"/>
          <w:sz w:val="28"/>
          <w:szCs w:val="28"/>
        </w:rPr>
        <w:t xml:space="preserve">        The literature presents a fragmented picture of the effectiveness of carbon footprint reduction apps. While these tools are promising, their success varies based on several factors:</w:t>
      </w:r>
    </w:p>
    <w:p w14:paraId="5D97B0C9" w14:textId="77777777" w:rsidR="000146E9" w:rsidRPr="00B13309" w:rsidRDefault="000146E9" w:rsidP="000146E9">
      <w:pPr>
        <w:ind w:left="567" w:right="594"/>
        <w:rPr>
          <w:color w:val="2F2F2F" w:themeColor="text2" w:themeShade="80"/>
          <w:sz w:val="28"/>
          <w:szCs w:val="28"/>
        </w:rPr>
      </w:pPr>
    </w:p>
    <w:p w14:paraId="1F65F4B3" w14:textId="63F997FF" w:rsidR="000146E9" w:rsidRPr="00B13309" w:rsidRDefault="000146E9" w:rsidP="000146E9">
      <w:pPr>
        <w:ind w:left="567" w:right="594"/>
        <w:rPr>
          <w:color w:val="2F2F2F" w:themeColor="text2" w:themeShade="80"/>
          <w:sz w:val="28"/>
          <w:szCs w:val="28"/>
        </w:rPr>
      </w:pPr>
      <w:r w:rsidRPr="00B13309">
        <w:rPr>
          <w:color w:val="2F2F2F" w:themeColor="text2" w:themeShade="80"/>
          <w:sz w:val="28"/>
          <w:szCs w:val="28"/>
        </w:rPr>
        <w:t xml:space="preserve">       User Engagement and Interface Design: As shown by </w:t>
      </w:r>
      <w:proofErr w:type="spellStart"/>
      <w:r w:rsidRPr="00B13309">
        <w:rPr>
          <w:color w:val="2F2F2F" w:themeColor="text2" w:themeShade="80"/>
          <w:sz w:val="28"/>
          <w:szCs w:val="28"/>
        </w:rPr>
        <w:t>Kisurina</w:t>
      </w:r>
      <w:proofErr w:type="spellEnd"/>
      <w:r w:rsidRPr="00B13309">
        <w:rPr>
          <w:color w:val="2F2F2F" w:themeColor="text2" w:themeShade="80"/>
          <w:sz w:val="28"/>
          <w:szCs w:val="28"/>
        </w:rPr>
        <w:t xml:space="preserve"> (2017) and Reick (2020), apps that use gamification and offer user-friendly interfaces tend to engage users more effectively. This engagement is crucial for fostering long-term </w:t>
      </w:r>
      <w:proofErr w:type="spellStart"/>
      <w:r w:rsidRPr="00B13309">
        <w:rPr>
          <w:color w:val="2F2F2F" w:themeColor="text2" w:themeShade="80"/>
          <w:sz w:val="28"/>
          <w:szCs w:val="28"/>
        </w:rPr>
        <w:t>behavioural</w:t>
      </w:r>
      <w:proofErr w:type="spellEnd"/>
      <w:r w:rsidRPr="00B13309">
        <w:rPr>
          <w:color w:val="2F2F2F" w:themeColor="text2" w:themeShade="80"/>
          <w:sz w:val="28"/>
          <w:szCs w:val="28"/>
        </w:rPr>
        <w:t xml:space="preserve"> change, a point also supported by Salo et al. (2019) who noted the importance of making apps usable more than once.</w:t>
      </w:r>
    </w:p>
    <w:p w14:paraId="25693D2A" w14:textId="363CBBF6" w:rsidR="000146E9" w:rsidRPr="00B13309" w:rsidRDefault="000146E9" w:rsidP="000146E9">
      <w:pPr>
        <w:ind w:left="567" w:right="594"/>
        <w:rPr>
          <w:color w:val="2F2F2F" w:themeColor="text2" w:themeShade="80"/>
          <w:sz w:val="28"/>
          <w:szCs w:val="28"/>
        </w:rPr>
      </w:pPr>
      <w:r w:rsidRPr="00B13309">
        <w:rPr>
          <w:color w:val="2F2F2F" w:themeColor="text2" w:themeShade="80"/>
          <w:sz w:val="28"/>
          <w:szCs w:val="28"/>
        </w:rPr>
        <w:t xml:space="preserve">        Integration with Existing Digital Ecosystems: According to Mu et al. (2019), users prefer apps that integrate seamlessly with their existing digital habits. Apps that require less </w:t>
      </w:r>
      <w:proofErr w:type="spellStart"/>
      <w:r w:rsidRPr="00B13309">
        <w:rPr>
          <w:color w:val="2F2F2F" w:themeColor="text2" w:themeShade="80"/>
          <w:sz w:val="28"/>
          <w:szCs w:val="28"/>
        </w:rPr>
        <w:t>behavioural</w:t>
      </w:r>
      <w:proofErr w:type="spellEnd"/>
      <w:r w:rsidRPr="00B13309">
        <w:rPr>
          <w:color w:val="2F2F2F" w:themeColor="text2" w:themeShade="80"/>
          <w:sz w:val="28"/>
          <w:szCs w:val="28"/>
        </w:rPr>
        <w:t xml:space="preserve"> shift are more likely to be adopted and sustained.</w:t>
      </w:r>
    </w:p>
    <w:p w14:paraId="515C2855" w14:textId="48D1CAF8" w:rsidR="000146E9" w:rsidRPr="00B13309" w:rsidRDefault="000146E9" w:rsidP="000146E9">
      <w:pPr>
        <w:ind w:left="567" w:right="594"/>
        <w:rPr>
          <w:color w:val="2F2F2F" w:themeColor="text2" w:themeShade="80"/>
          <w:sz w:val="28"/>
          <w:szCs w:val="28"/>
        </w:rPr>
      </w:pPr>
      <w:r w:rsidRPr="00B13309">
        <w:rPr>
          <w:color w:val="2F2F2F" w:themeColor="text2" w:themeShade="80"/>
          <w:sz w:val="28"/>
          <w:szCs w:val="28"/>
        </w:rPr>
        <w:t xml:space="preserve">        Real-time Feedback and Personalization: Drawing on findings from health </w:t>
      </w:r>
      <w:proofErr w:type="spellStart"/>
      <w:r w:rsidRPr="00B13309">
        <w:rPr>
          <w:color w:val="2F2F2F" w:themeColor="text2" w:themeShade="80"/>
          <w:sz w:val="28"/>
          <w:szCs w:val="28"/>
        </w:rPr>
        <w:t>behaviour</w:t>
      </w:r>
      <w:proofErr w:type="spellEnd"/>
      <w:r w:rsidRPr="00B13309">
        <w:rPr>
          <w:color w:val="2F2F2F" w:themeColor="text2" w:themeShade="80"/>
          <w:sz w:val="28"/>
          <w:szCs w:val="28"/>
        </w:rPr>
        <w:t xml:space="preserve"> applications, Zhao et al. (2015) emphasize that apps </w:t>
      </w:r>
      <w:r w:rsidRPr="00B13309">
        <w:rPr>
          <w:color w:val="2F2F2F" w:themeColor="text2" w:themeShade="80"/>
          <w:sz w:val="28"/>
          <w:szCs w:val="28"/>
        </w:rPr>
        <w:lastRenderedPageBreak/>
        <w:t xml:space="preserve">providing real-time feedback and personalized experiences are more likely to achieve sustained user engagement and </w:t>
      </w:r>
      <w:proofErr w:type="spellStart"/>
      <w:r w:rsidRPr="00B13309">
        <w:rPr>
          <w:color w:val="2F2F2F" w:themeColor="text2" w:themeShade="80"/>
          <w:sz w:val="28"/>
          <w:szCs w:val="28"/>
        </w:rPr>
        <w:t>behaviour</w:t>
      </w:r>
      <w:proofErr w:type="spellEnd"/>
      <w:r w:rsidRPr="00B13309">
        <w:rPr>
          <w:color w:val="2F2F2F" w:themeColor="text2" w:themeShade="80"/>
          <w:sz w:val="28"/>
          <w:szCs w:val="28"/>
        </w:rPr>
        <w:t xml:space="preserve"> change.</w:t>
      </w:r>
    </w:p>
    <w:p w14:paraId="5BCCF582" w14:textId="77777777" w:rsidR="000146E9" w:rsidRPr="000146E9" w:rsidRDefault="000146E9" w:rsidP="000146E9">
      <w:pPr>
        <w:ind w:left="567" w:right="594"/>
        <w:rPr>
          <w:sz w:val="28"/>
          <w:szCs w:val="28"/>
        </w:rPr>
      </w:pPr>
    </w:p>
    <w:p w14:paraId="7154E9A5" w14:textId="77777777" w:rsidR="000146E9" w:rsidRDefault="000146E9" w:rsidP="000D1C95">
      <w:pPr>
        <w:ind w:right="594"/>
        <w:rPr>
          <w:b/>
          <w:bCs/>
          <w:sz w:val="28"/>
          <w:szCs w:val="28"/>
        </w:rPr>
      </w:pPr>
    </w:p>
    <w:p w14:paraId="578427EF" w14:textId="198DD5EF" w:rsidR="000146E9" w:rsidRPr="000146E9" w:rsidRDefault="000146E9" w:rsidP="000146E9">
      <w:pPr>
        <w:ind w:left="567" w:right="594"/>
        <w:rPr>
          <w:b/>
          <w:bCs/>
          <w:sz w:val="28"/>
          <w:szCs w:val="28"/>
        </w:rPr>
      </w:pPr>
      <w:r w:rsidRPr="000146E9">
        <w:rPr>
          <w:b/>
          <w:bCs/>
          <w:sz w:val="28"/>
          <w:szCs w:val="28"/>
        </w:rPr>
        <w:t>Our proposed solution builds on these findings by focusing on three key areas</w:t>
      </w:r>
      <w:r>
        <w:rPr>
          <w:b/>
          <w:bCs/>
          <w:sz w:val="28"/>
          <w:szCs w:val="28"/>
        </w:rPr>
        <w:t>-</w:t>
      </w:r>
    </w:p>
    <w:p w14:paraId="03FCDA9D" w14:textId="77777777" w:rsidR="000146E9" w:rsidRPr="000146E9" w:rsidRDefault="000146E9" w:rsidP="000146E9">
      <w:pPr>
        <w:ind w:left="567" w:right="594"/>
        <w:rPr>
          <w:sz w:val="28"/>
          <w:szCs w:val="28"/>
        </w:rPr>
      </w:pPr>
    </w:p>
    <w:p w14:paraId="165B63E6" w14:textId="4478FA86" w:rsidR="000146E9" w:rsidRPr="00B13309" w:rsidRDefault="000146E9" w:rsidP="000146E9">
      <w:pPr>
        <w:ind w:left="567" w:right="594"/>
        <w:rPr>
          <w:color w:val="2F2F2F" w:themeColor="text2" w:themeShade="80"/>
          <w:sz w:val="28"/>
          <w:szCs w:val="28"/>
        </w:rPr>
      </w:pPr>
      <w:r>
        <w:rPr>
          <w:sz w:val="28"/>
          <w:szCs w:val="28"/>
        </w:rPr>
        <w:t xml:space="preserve">        </w:t>
      </w:r>
      <w:r w:rsidR="00A731E8" w:rsidRPr="00B13309">
        <w:rPr>
          <w:color w:val="2F2F2F" w:themeColor="text2" w:themeShade="80"/>
          <w:sz w:val="28"/>
          <w:szCs w:val="28"/>
        </w:rPr>
        <w:t>Improving User Involvement: We can raise user satisfaction and retention by adding interactive elements and gamification that reward sustainable decisions</w:t>
      </w:r>
      <w:r w:rsidRPr="00B13309">
        <w:rPr>
          <w:color w:val="2F2F2F" w:themeColor="text2" w:themeShade="80"/>
          <w:sz w:val="28"/>
          <w:szCs w:val="28"/>
        </w:rPr>
        <w:t>.</w:t>
      </w:r>
    </w:p>
    <w:p w14:paraId="4B141E22" w14:textId="6D43FBCF" w:rsidR="000146E9" w:rsidRPr="00B13309" w:rsidRDefault="000146E9" w:rsidP="000146E9">
      <w:pPr>
        <w:ind w:left="567" w:right="594"/>
        <w:rPr>
          <w:color w:val="2F2F2F" w:themeColor="text2" w:themeShade="80"/>
          <w:sz w:val="28"/>
          <w:szCs w:val="28"/>
        </w:rPr>
      </w:pPr>
      <w:r w:rsidRPr="00B13309">
        <w:rPr>
          <w:color w:val="2F2F2F" w:themeColor="text2" w:themeShade="80"/>
          <w:sz w:val="28"/>
          <w:szCs w:val="28"/>
        </w:rPr>
        <w:t xml:space="preserve">        </w:t>
      </w:r>
      <w:r w:rsidR="00A731E8" w:rsidRPr="00B13309">
        <w:rPr>
          <w:color w:val="2F2F2F" w:themeColor="text2" w:themeShade="80"/>
          <w:sz w:val="28"/>
          <w:szCs w:val="28"/>
        </w:rPr>
        <w:t>Easy Integration: To make our software more useful and to lower the entrance barrier for new users, it will interface with commonly used platforms and services.</w:t>
      </w:r>
    </w:p>
    <w:p w14:paraId="5DD4E54D" w14:textId="770D1BE5" w:rsidR="000146E9" w:rsidRPr="000146E9" w:rsidRDefault="00A731E8" w:rsidP="00A731E8">
      <w:pPr>
        <w:ind w:left="540"/>
        <w:rPr>
          <w:sz w:val="28"/>
          <w:szCs w:val="28"/>
        </w:rPr>
      </w:pPr>
      <w:r w:rsidRPr="00B13309">
        <w:rPr>
          <w:color w:val="2F2F2F" w:themeColor="text2" w:themeShade="80"/>
          <w:sz w:val="28"/>
          <w:szCs w:val="28"/>
        </w:rPr>
        <w:t xml:space="preserve">        Adaptive Learning and Personalization: The app will take use of machine learning algorithms to adjust to user preferences and offer customized comments and suggestions, therefore addressing the individualized aspect of sustainable </w:t>
      </w:r>
      <w:proofErr w:type="spellStart"/>
      <w:r w:rsidRPr="00B13309">
        <w:rPr>
          <w:color w:val="2F2F2F" w:themeColor="text2" w:themeShade="80"/>
          <w:sz w:val="28"/>
          <w:szCs w:val="28"/>
        </w:rPr>
        <w:t>behaviours</w:t>
      </w:r>
      <w:proofErr w:type="spellEnd"/>
      <w:r w:rsidRPr="00B13309">
        <w:rPr>
          <w:color w:val="2F2F2F" w:themeColor="text2" w:themeShade="80"/>
          <w:sz w:val="28"/>
          <w:szCs w:val="28"/>
        </w:rPr>
        <w:t xml:space="preserve"> as recommended by the body of current research</w:t>
      </w:r>
      <w:r w:rsidRPr="00A731E8">
        <w:rPr>
          <w:sz w:val="28"/>
          <w:szCs w:val="28"/>
        </w:rPr>
        <w:t>.</w:t>
      </w:r>
    </w:p>
    <w:p w14:paraId="55B6ED56" w14:textId="77777777" w:rsidR="000146E9" w:rsidRDefault="000146E9" w:rsidP="000146E9">
      <w:pPr>
        <w:ind w:left="567" w:right="594"/>
        <w:rPr>
          <w:b/>
          <w:bCs/>
          <w:sz w:val="28"/>
          <w:szCs w:val="28"/>
        </w:rPr>
      </w:pPr>
    </w:p>
    <w:p w14:paraId="73D9C0BC" w14:textId="77777777" w:rsidR="000146E9" w:rsidRDefault="000146E9" w:rsidP="000146E9">
      <w:pPr>
        <w:ind w:left="567" w:right="594"/>
        <w:rPr>
          <w:b/>
          <w:bCs/>
          <w:sz w:val="28"/>
          <w:szCs w:val="28"/>
        </w:rPr>
      </w:pPr>
    </w:p>
    <w:p w14:paraId="68E437A1" w14:textId="2D0789A2" w:rsidR="00207A60" w:rsidRDefault="00207A60" w:rsidP="00207A60">
      <w:pPr>
        <w:pStyle w:val="Heading3"/>
      </w:pPr>
      <w:r>
        <w:t>Project Methodology</w:t>
      </w:r>
    </w:p>
    <w:p w14:paraId="4272A7E1" w14:textId="425D2134" w:rsidR="006A6435" w:rsidRPr="00A507D9" w:rsidRDefault="006A6435" w:rsidP="00F56827">
      <w:pPr>
        <w:ind w:right="594" w:firstLine="567"/>
        <w:rPr>
          <w:b/>
          <w:bCs/>
          <w:sz w:val="28"/>
          <w:szCs w:val="28"/>
        </w:rPr>
      </w:pPr>
      <w:r w:rsidRPr="00A507D9">
        <w:rPr>
          <w:b/>
          <w:bCs/>
          <w:sz w:val="28"/>
          <w:szCs w:val="28"/>
        </w:rPr>
        <w:t>Conception/Main Idea</w:t>
      </w:r>
    </w:p>
    <w:p w14:paraId="439F2BF1" w14:textId="77777777" w:rsidR="006A6435" w:rsidRPr="006A6435" w:rsidRDefault="006A6435" w:rsidP="006A6435">
      <w:pPr>
        <w:ind w:left="567" w:right="594"/>
        <w:rPr>
          <w:sz w:val="28"/>
          <w:szCs w:val="28"/>
        </w:rPr>
      </w:pPr>
    </w:p>
    <w:p w14:paraId="14BEDA93" w14:textId="3DE85D95" w:rsidR="00B13309" w:rsidRPr="00B13309" w:rsidRDefault="00B13309" w:rsidP="00B13309">
      <w:pPr>
        <w:ind w:left="567" w:right="594"/>
        <w:rPr>
          <w:color w:val="2F2F2F" w:themeColor="text2" w:themeShade="80"/>
          <w:sz w:val="28"/>
          <w:szCs w:val="28"/>
        </w:rPr>
      </w:pPr>
      <w:r>
        <w:rPr>
          <w:color w:val="2F2F2F" w:themeColor="text2" w:themeShade="80"/>
          <w:sz w:val="28"/>
          <w:szCs w:val="28"/>
        </w:rPr>
        <w:t xml:space="preserve">        </w:t>
      </w:r>
      <w:proofErr w:type="spellStart"/>
      <w:r w:rsidRPr="00B13309">
        <w:rPr>
          <w:color w:val="2F2F2F" w:themeColor="text2" w:themeShade="80"/>
          <w:sz w:val="28"/>
          <w:szCs w:val="28"/>
        </w:rPr>
        <w:t>EcoTrace</w:t>
      </w:r>
      <w:proofErr w:type="spellEnd"/>
      <w:r w:rsidRPr="00B13309">
        <w:rPr>
          <w:color w:val="2F2F2F" w:themeColor="text2" w:themeShade="80"/>
          <w:sz w:val="28"/>
          <w:szCs w:val="28"/>
        </w:rPr>
        <w:t xml:space="preserve"> is a tool designed to track, analyze, and reduce carbon footprints; it aims to revolutionize sustainability practices.</w:t>
      </w:r>
      <w:r>
        <w:rPr>
          <w:color w:val="2F2F2F" w:themeColor="text2" w:themeShade="80"/>
          <w:sz w:val="28"/>
          <w:szCs w:val="28"/>
        </w:rPr>
        <w:t xml:space="preserve"> </w:t>
      </w:r>
      <w:r w:rsidRPr="00B13309">
        <w:rPr>
          <w:color w:val="2F2F2F" w:themeColor="text2" w:themeShade="80"/>
          <w:sz w:val="28"/>
          <w:szCs w:val="28"/>
        </w:rPr>
        <w:t>Its goal is to enable people and companies to make environmentally responsible choices and help create a more sustainable future.</w:t>
      </w:r>
    </w:p>
    <w:p w14:paraId="38732520" w14:textId="697B6541" w:rsidR="006A6435" w:rsidRDefault="00B13309" w:rsidP="00B13309">
      <w:pPr>
        <w:ind w:left="567" w:right="594"/>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The application boasts a user-friendly interface for monitoring daily routines, energy usage, transportation decisions, and more. It utilizes computer vision technology to analyze information and offer customized suggestions for mitigating carbon emissions.</w:t>
      </w:r>
    </w:p>
    <w:p w14:paraId="212F97BA" w14:textId="77777777" w:rsidR="00883B6D" w:rsidRPr="006A6435" w:rsidRDefault="00883B6D" w:rsidP="00B13309">
      <w:pPr>
        <w:ind w:left="567" w:right="594"/>
        <w:rPr>
          <w:sz w:val="28"/>
          <w:szCs w:val="28"/>
        </w:rPr>
      </w:pPr>
    </w:p>
    <w:p w14:paraId="3463FD4A" w14:textId="6D54BEC4" w:rsidR="006A6435" w:rsidRPr="00A507D9" w:rsidRDefault="006A6435" w:rsidP="006A6435">
      <w:pPr>
        <w:ind w:left="567" w:right="594"/>
        <w:rPr>
          <w:b/>
          <w:bCs/>
          <w:sz w:val="28"/>
          <w:szCs w:val="28"/>
        </w:rPr>
      </w:pPr>
      <w:r w:rsidRPr="00A507D9">
        <w:rPr>
          <w:b/>
          <w:bCs/>
          <w:sz w:val="28"/>
          <w:szCs w:val="28"/>
        </w:rPr>
        <w:t>Research</w:t>
      </w:r>
    </w:p>
    <w:p w14:paraId="7AF8D05A" w14:textId="77777777" w:rsidR="006A6435" w:rsidRPr="006A6435" w:rsidRDefault="006A6435" w:rsidP="006A6435">
      <w:pPr>
        <w:ind w:left="567" w:right="594"/>
        <w:rPr>
          <w:sz w:val="28"/>
          <w:szCs w:val="28"/>
        </w:rPr>
      </w:pPr>
    </w:p>
    <w:p w14:paraId="519A5FDE" w14:textId="0F7091B5"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t xml:space="preserve">According to UK Carbon Trust, (2008) A carbon footprint is “the total set of greenhouse gas (GHG) emissions caused directly and indirectly by an individual, </w:t>
      </w:r>
      <w:proofErr w:type="spellStart"/>
      <w:r w:rsidRPr="00883B6D">
        <w:rPr>
          <w:color w:val="2F2F2F" w:themeColor="text2" w:themeShade="80"/>
          <w:sz w:val="28"/>
          <w:szCs w:val="28"/>
        </w:rPr>
        <w:t>organisation</w:t>
      </w:r>
      <w:proofErr w:type="spellEnd"/>
      <w:r w:rsidRPr="00883B6D">
        <w:rPr>
          <w:color w:val="2F2F2F" w:themeColor="text2" w:themeShade="80"/>
          <w:sz w:val="28"/>
          <w:szCs w:val="28"/>
        </w:rPr>
        <w:t>, event or product”.</w:t>
      </w:r>
    </w:p>
    <w:p w14:paraId="4274BE80" w14:textId="4CB86450"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t>Identifying market gaps and opportunities through comprehensive analysis of existing carbon footprint tracking solutions.</w:t>
      </w:r>
    </w:p>
    <w:p w14:paraId="55A29F5F" w14:textId="1CA23C75"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t xml:space="preserve">In a report written by Carlsson-Kanyama et al (2007), the calculated emissions per capita in Sweden are more likely to be between </w:t>
      </w:r>
      <w:proofErr w:type="gramStart"/>
      <w:r w:rsidRPr="00883B6D">
        <w:rPr>
          <w:color w:val="2F2F2F" w:themeColor="text2" w:themeShade="80"/>
          <w:sz w:val="28"/>
          <w:szCs w:val="28"/>
        </w:rPr>
        <w:t>6.8 and 12 tons</w:t>
      </w:r>
      <w:proofErr w:type="gramEnd"/>
      <w:r w:rsidRPr="00883B6D">
        <w:rPr>
          <w:color w:val="2F2F2F" w:themeColor="text2" w:themeShade="80"/>
          <w:sz w:val="28"/>
          <w:szCs w:val="28"/>
        </w:rPr>
        <w:t xml:space="preserve"> CO2.</w:t>
      </w:r>
    </w:p>
    <w:p w14:paraId="29AA34C2" w14:textId="77777777" w:rsidR="00F56827" w:rsidRPr="006A6435" w:rsidRDefault="00F56827" w:rsidP="006A6435">
      <w:pPr>
        <w:ind w:left="567" w:right="594"/>
        <w:rPr>
          <w:sz w:val="28"/>
          <w:szCs w:val="28"/>
        </w:rPr>
      </w:pPr>
    </w:p>
    <w:p w14:paraId="6A495532" w14:textId="77AE3914"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lastRenderedPageBreak/>
        <w:t xml:space="preserve">Khalil at el. (2007) explains Methane, for example, is 23 times stronger than </w:t>
      </w:r>
      <w:proofErr w:type="gramStart"/>
      <w:r w:rsidRPr="00883B6D">
        <w:rPr>
          <w:color w:val="2F2F2F" w:themeColor="text2" w:themeShade="80"/>
          <w:sz w:val="28"/>
          <w:szCs w:val="28"/>
        </w:rPr>
        <w:t>CO2 ,</w:t>
      </w:r>
      <w:proofErr w:type="gramEnd"/>
      <w:r w:rsidRPr="00883B6D">
        <w:rPr>
          <w:color w:val="2F2F2F" w:themeColor="text2" w:themeShade="80"/>
          <w:sz w:val="28"/>
          <w:szCs w:val="28"/>
        </w:rPr>
        <w:t xml:space="preserve"> which means that 1 ton of methane corresponds to 23 tons of CO2 equivalents.</w:t>
      </w:r>
    </w:p>
    <w:p w14:paraId="7C81A2BE" w14:textId="6AE25CCB"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t>In urban transformation, urban industrial symbiosis can reduce the carbon footprint and accelerate the transformation toward lowering carbon emissions in urban areas (Fang et al. 2017).</w:t>
      </w:r>
    </w:p>
    <w:p w14:paraId="01BB592E" w14:textId="68346E36" w:rsidR="006A6435" w:rsidRPr="00883B6D" w:rsidRDefault="006A6435" w:rsidP="00883B6D">
      <w:pPr>
        <w:ind w:left="567" w:right="594"/>
        <w:rPr>
          <w:color w:val="2F2F2F" w:themeColor="text2" w:themeShade="80"/>
          <w:sz w:val="28"/>
          <w:szCs w:val="28"/>
        </w:rPr>
      </w:pPr>
      <w:r w:rsidRPr="00883B6D">
        <w:rPr>
          <w:color w:val="2F2F2F" w:themeColor="text2" w:themeShade="80"/>
          <w:sz w:val="28"/>
          <w:szCs w:val="28"/>
        </w:rPr>
        <w:t>Evaluating the viability of leveraging computer vision technology for data analysis and assessing API availability.</w:t>
      </w:r>
      <w:r w:rsidR="00B13309" w:rsidRPr="00883B6D">
        <w:rPr>
          <w:color w:val="2F2F2F" w:themeColor="text2" w:themeShade="80"/>
          <w:sz w:val="28"/>
          <w:szCs w:val="28"/>
        </w:rPr>
        <w:t xml:space="preserve"> </w:t>
      </w:r>
      <w:r w:rsidRPr="00883B6D">
        <w:rPr>
          <w:color w:val="2F2F2F" w:themeColor="text2" w:themeShade="80"/>
          <w:sz w:val="28"/>
          <w:szCs w:val="28"/>
        </w:rPr>
        <w:t>Studying competitors' offerings to identify areas for differentiation and improvement.</w:t>
      </w:r>
    </w:p>
    <w:p w14:paraId="0B58ED7D" w14:textId="77777777" w:rsidR="006A6435" w:rsidRPr="006A6435" w:rsidRDefault="006A6435" w:rsidP="006A6435">
      <w:pPr>
        <w:ind w:left="567" w:right="594"/>
        <w:rPr>
          <w:sz w:val="28"/>
          <w:szCs w:val="28"/>
        </w:rPr>
      </w:pPr>
    </w:p>
    <w:p w14:paraId="6D9B9B98" w14:textId="202EB9CF" w:rsidR="006A6435" w:rsidRPr="006A6435" w:rsidRDefault="006A6435" w:rsidP="006A6435">
      <w:pPr>
        <w:ind w:left="567" w:right="594"/>
        <w:rPr>
          <w:sz w:val="28"/>
          <w:szCs w:val="28"/>
        </w:rPr>
      </w:pPr>
      <w:r w:rsidRPr="00A507D9">
        <w:rPr>
          <w:b/>
          <w:bCs/>
          <w:sz w:val="28"/>
          <w:szCs w:val="28"/>
        </w:rPr>
        <w:t>Challenges</w:t>
      </w:r>
    </w:p>
    <w:p w14:paraId="05ACF61F" w14:textId="77777777" w:rsidR="006A6435" w:rsidRPr="006A6435" w:rsidRDefault="006A6435" w:rsidP="006A6435">
      <w:pPr>
        <w:ind w:left="567" w:right="594"/>
        <w:rPr>
          <w:sz w:val="28"/>
          <w:szCs w:val="28"/>
        </w:rPr>
      </w:pPr>
    </w:p>
    <w:p w14:paraId="13466B54" w14:textId="77777777" w:rsidR="00B13309" w:rsidRPr="00B13309" w:rsidRDefault="00B13309" w:rsidP="00B13309">
      <w:pPr>
        <w:ind w:left="567" w:right="594"/>
        <w:rPr>
          <w:color w:val="2F2F2F" w:themeColor="text2" w:themeShade="80"/>
          <w:sz w:val="28"/>
          <w:szCs w:val="28"/>
        </w:rPr>
      </w:pPr>
      <w:r w:rsidRPr="00B13309">
        <w:rPr>
          <w:color w:val="2F2F2F" w:themeColor="text2" w:themeShade="80"/>
          <w:sz w:val="28"/>
          <w:szCs w:val="28"/>
        </w:rPr>
        <w:t>One of the biggest obstacles was raising the $300,000 initial investment needed for server setup, app development, marketing, and operating costs.</w:t>
      </w:r>
    </w:p>
    <w:p w14:paraId="0F902A6B" w14:textId="77777777" w:rsidR="00B13309" w:rsidRPr="00B13309" w:rsidRDefault="00B13309" w:rsidP="00B13309">
      <w:pPr>
        <w:ind w:left="567" w:right="594"/>
        <w:rPr>
          <w:color w:val="2F2F2F" w:themeColor="text2" w:themeShade="80"/>
          <w:sz w:val="28"/>
          <w:szCs w:val="28"/>
        </w:rPr>
      </w:pPr>
      <w:r w:rsidRPr="00B13309">
        <w:rPr>
          <w:color w:val="2F2F2F" w:themeColor="text2" w:themeShade="80"/>
          <w:sz w:val="28"/>
          <w:szCs w:val="28"/>
        </w:rPr>
        <w:t xml:space="preserve">Achieving a balance between the </w:t>
      </w:r>
      <w:proofErr w:type="gramStart"/>
      <w:r w:rsidRPr="00B13309">
        <w:rPr>
          <w:color w:val="2F2F2F" w:themeColor="text2" w:themeShade="80"/>
          <w:sz w:val="28"/>
          <w:szCs w:val="28"/>
        </w:rPr>
        <w:t>amount</w:t>
      </w:r>
      <w:proofErr w:type="gramEnd"/>
      <w:r w:rsidRPr="00B13309">
        <w:rPr>
          <w:color w:val="2F2F2F" w:themeColor="text2" w:themeShade="80"/>
          <w:sz w:val="28"/>
          <w:szCs w:val="28"/>
        </w:rPr>
        <w:t xml:space="preserve"> of features and development costs required careful budget allocation and prioritization.</w:t>
      </w:r>
    </w:p>
    <w:p w14:paraId="28B8077D" w14:textId="77777777" w:rsidR="00B13309" w:rsidRPr="00B13309" w:rsidRDefault="00B13309" w:rsidP="00B13309">
      <w:pPr>
        <w:ind w:left="567" w:right="594"/>
        <w:rPr>
          <w:color w:val="2F2F2F" w:themeColor="text2" w:themeShade="80"/>
          <w:sz w:val="28"/>
          <w:szCs w:val="28"/>
        </w:rPr>
      </w:pPr>
      <w:r w:rsidRPr="00B13309">
        <w:rPr>
          <w:color w:val="2F2F2F" w:themeColor="text2" w:themeShade="80"/>
          <w:sz w:val="28"/>
          <w:szCs w:val="28"/>
        </w:rPr>
        <w:t>The financial burden was increased by ongoing expenses for server maintenance, security measures, and updates.</w:t>
      </w:r>
    </w:p>
    <w:p w14:paraId="6CE3F7C1" w14:textId="37041E3A" w:rsidR="006A6435" w:rsidRDefault="00B13309" w:rsidP="00B13309">
      <w:pPr>
        <w:ind w:left="567" w:right="594"/>
        <w:rPr>
          <w:color w:val="2F2F2F" w:themeColor="text2" w:themeShade="80"/>
          <w:sz w:val="28"/>
          <w:szCs w:val="28"/>
        </w:rPr>
      </w:pPr>
      <w:r w:rsidRPr="00B13309">
        <w:rPr>
          <w:color w:val="2F2F2F" w:themeColor="text2" w:themeShade="80"/>
          <w:sz w:val="28"/>
          <w:szCs w:val="28"/>
        </w:rPr>
        <w:t>Integrating real-time carbon footprint data and guaranteeing secure user data management presented challenges.</w:t>
      </w:r>
    </w:p>
    <w:p w14:paraId="4233F413" w14:textId="77777777" w:rsidR="00B13309" w:rsidRPr="006A6435" w:rsidRDefault="00B13309" w:rsidP="00B13309">
      <w:pPr>
        <w:ind w:left="567" w:right="594"/>
        <w:rPr>
          <w:sz w:val="28"/>
          <w:szCs w:val="28"/>
        </w:rPr>
      </w:pPr>
    </w:p>
    <w:p w14:paraId="00A4A286" w14:textId="3B9AFC10" w:rsidR="006A6435" w:rsidRPr="00A507D9" w:rsidRDefault="006A6435" w:rsidP="006A6435">
      <w:pPr>
        <w:ind w:left="567" w:right="594"/>
        <w:rPr>
          <w:b/>
          <w:bCs/>
          <w:sz w:val="28"/>
          <w:szCs w:val="28"/>
        </w:rPr>
      </w:pPr>
      <w:r w:rsidRPr="00A507D9">
        <w:rPr>
          <w:b/>
          <w:bCs/>
          <w:sz w:val="28"/>
          <w:szCs w:val="28"/>
        </w:rPr>
        <w:t>Solution</w:t>
      </w:r>
    </w:p>
    <w:p w14:paraId="46FBA873" w14:textId="77777777" w:rsidR="006A6435" w:rsidRPr="006A6435" w:rsidRDefault="006A6435" w:rsidP="006A6435">
      <w:pPr>
        <w:ind w:left="567" w:right="594"/>
        <w:rPr>
          <w:sz w:val="28"/>
          <w:szCs w:val="28"/>
        </w:rPr>
      </w:pPr>
    </w:p>
    <w:p w14:paraId="3C94E9AE" w14:textId="061ECE0C" w:rsidR="00B13309" w:rsidRPr="00B13309" w:rsidRDefault="00B13309" w:rsidP="00B13309">
      <w:pPr>
        <w:ind w:left="567" w:right="594"/>
        <w:rPr>
          <w:color w:val="2F2F2F" w:themeColor="text2" w:themeShade="80"/>
          <w:sz w:val="28"/>
          <w:szCs w:val="28"/>
        </w:rPr>
      </w:pPr>
      <w:proofErr w:type="spellStart"/>
      <w:r w:rsidRPr="00B13309">
        <w:rPr>
          <w:color w:val="2F2F2F" w:themeColor="text2" w:themeShade="80"/>
          <w:sz w:val="28"/>
          <w:szCs w:val="28"/>
        </w:rPr>
        <w:t>EcoTrace</w:t>
      </w:r>
      <w:proofErr w:type="spellEnd"/>
      <w:r w:rsidRPr="00B13309">
        <w:rPr>
          <w:color w:val="2F2F2F" w:themeColor="text2" w:themeShade="80"/>
          <w:sz w:val="28"/>
          <w:szCs w:val="28"/>
        </w:rPr>
        <w:t xml:space="preserve"> provides a complete carbon footprint tracking solution along with customized insights and useful suggestions.</w:t>
      </w:r>
    </w:p>
    <w:p w14:paraId="162E7B76" w14:textId="66D351A3" w:rsidR="00B13309" w:rsidRPr="00B13309" w:rsidRDefault="00B13309" w:rsidP="00B13309">
      <w:pPr>
        <w:ind w:left="567" w:right="594"/>
        <w:rPr>
          <w:color w:val="2F2F2F" w:themeColor="text2" w:themeShade="80"/>
          <w:sz w:val="28"/>
          <w:szCs w:val="28"/>
        </w:rPr>
      </w:pPr>
      <w:r w:rsidRPr="00B13309">
        <w:rPr>
          <w:color w:val="2F2F2F" w:themeColor="text2" w:themeShade="80"/>
          <w:sz w:val="28"/>
          <w:szCs w:val="28"/>
        </w:rPr>
        <w:t xml:space="preserve">Real-time carbon footprint estimates, customized reports, connectivity with Internet of Things devices, and data </w:t>
      </w:r>
      <w:proofErr w:type="spellStart"/>
      <w:r w:rsidRPr="00B13309">
        <w:rPr>
          <w:color w:val="2F2F2F" w:themeColor="text2" w:themeShade="80"/>
          <w:sz w:val="28"/>
          <w:szCs w:val="28"/>
        </w:rPr>
        <w:t>visualisation</w:t>
      </w:r>
      <w:proofErr w:type="spellEnd"/>
      <w:r w:rsidRPr="00B13309">
        <w:rPr>
          <w:color w:val="2F2F2F" w:themeColor="text2" w:themeShade="80"/>
          <w:sz w:val="28"/>
          <w:szCs w:val="28"/>
        </w:rPr>
        <w:t xml:space="preserve"> are among the salient characteristics.</w:t>
      </w:r>
    </w:p>
    <w:p w14:paraId="05DE22A9" w14:textId="10430B21" w:rsidR="006A6435" w:rsidRDefault="00B13309" w:rsidP="00B13309">
      <w:pPr>
        <w:ind w:left="567" w:right="594"/>
        <w:rPr>
          <w:color w:val="2F2F2F" w:themeColor="text2" w:themeShade="80"/>
          <w:sz w:val="28"/>
          <w:szCs w:val="28"/>
        </w:rPr>
      </w:pPr>
      <w:r w:rsidRPr="00B13309">
        <w:rPr>
          <w:color w:val="2F2F2F" w:themeColor="text2" w:themeShade="80"/>
          <w:sz w:val="28"/>
          <w:szCs w:val="28"/>
        </w:rPr>
        <w:t>With the app, users will be able to make more informed decisions and effectively reduce their carbon footprint by implementing changes.</w:t>
      </w:r>
    </w:p>
    <w:p w14:paraId="3164C605" w14:textId="77777777" w:rsidR="00B13309" w:rsidRPr="006A6435" w:rsidRDefault="00B13309" w:rsidP="00B13309">
      <w:pPr>
        <w:ind w:left="567" w:right="594"/>
        <w:rPr>
          <w:sz w:val="28"/>
          <w:szCs w:val="28"/>
        </w:rPr>
      </w:pPr>
    </w:p>
    <w:p w14:paraId="35E46CDC" w14:textId="5C327AC8" w:rsidR="006A6435" w:rsidRPr="00A507D9" w:rsidRDefault="006A6435" w:rsidP="006A6435">
      <w:pPr>
        <w:ind w:left="567" w:right="594"/>
        <w:rPr>
          <w:b/>
          <w:bCs/>
          <w:sz w:val="28"/>
          <w:szCs w:val="28"/>
        </w:rPr>
      </w:pPr>
      <w:r w:rsidRPr="00A507D9">
        <w:rPr>
          <w:b/>
          <w:bCs/>
          <w:sz w:val="28"/>
          <w:szCs w:val="28"/>
        </w:rPr>
        <w:t>Executions</w:t>
      </w:r>
    </w:p>
    <w:p w14:paraId="173107FF" w14:textId="77777777" w:rsidR="006A6435" w:rsidRPr="006A6435" w:rsidRDefault="006A6435" w:rsidP="006A6435">
      <w:pPr>
        <w:ind w:left="567" w:right="594"/>
        <w:rPr>
          <w:sz w:val="28"/>
          <w:szCs w:val="28"/>
        </w:rPr>
      </w:pPr>
    </w:p>
    <w:p w14:paraId="0DB65854" w14:textId="410454B1" w:rsidR="00B13309" w:rsidRPr="00B13309" w:rsidRDefault="00B13309" w:rsidP="00B13309">
      <w:pPr>
        <w:ind w:left="567" w:right="594"/>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App development, server infrastructure setup, testing, and quality assurance are all included in development costs.</w:t>
      </w:r>
    </w:p>
    <w:p w14:paraId="276758B2" w14:textId="724A106D" w:rsidR="00B13309" w:rsidRPr="00B13309" w:rsidRDefault="00B13309" w:rsidP="00B13309">
      <w:pPr>
        <w:ind w:left="567" w:right="594"/>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Regular updates, security precautions, server upkeep, and data integration are all included in maintenance costs.</w:t>
      </w:r>
    </w:p>
    <w:p w14:paraId="42C277C2" w14:textId="71270290" w:rsidR="00B13309" w:rsidRPr="00B13309" w:rsidRDefault="00B13309" w:rsidP="00B13309">
      <w:pPr>
        <w:ind w:left="567" w:right="594"/>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Integrating data entails managing user information, integrating carbon footprint data, and gaining access to third-party APIs.</w:t>
      </w:r>
    </w:p>
    <w:p w14:paraId="5517F0B7" w14:textId="3979382D" w:rsidR="00F56827" w:rsidRDefault="00B13309" w:rsidP="00B13309">
      <w:pPr>
        <w:ind w:left="567" w:right="594"/>
        <w:rPr>
          <w:b/>
          <w:bCs/>
          <w:sz w:val="28"/>
          <w:szCs w:val="28"/>
        </w:rPr>
      </w:pPr>
      <w:r w:rsidRPr="00B13309">
        <w:rPr>
          <w:color w:val="2F2F2F" w:themeColor="text2" w:themeShade="80"/>
          <w:sz w:val="28"/>
          <w:szCs w:val="28"/>
        </w:rPr>
        <w:t>In order to guarantee seamless operation and user satisfaction, implementation demands meticulous planning and execution.</w:t>
      </w:r>
    </w:p>
    <w:p w14:paraId="0210D753" w14:textId="77777777" w:rsidR="00F56827" w:rsidRDefault="00F56827" w:rsidP="006A6435">
      <w:pPr>
        <w:ind w:left="567" w:right="594"/>
        <w:rPr>
          <w:b/>
          <w:bCs/>
          <w:sz w:val="28"/>
          <w:szCs w:val="28"/>
        </w:rPr>
      </w:pPr>
    </w:p>
    <w:p w14:paraId="234A50BD" w14:textId="77777777" w:rsidR="00F56827" w:rsidRDefault="00F56827" w:rsidP="006A6435">
      <w:pPr>
        <w:ind w:left="567" w:right="594"/>
        <w:rPr>
          <w:b/>
          <w:bCs/>
          <w:sz w:val="28"/>
          <w:szCs w:val="28"/>
        </w:rPr>
      </w:pPr>
    </w:p>
    <w:p w14:paraId="52432E84" w14:textId="77777777" w:rsidR="00F56827" w:rsidRDefault="00F56827" w:rsidP="006A6435">
      <w:pPr>
        <w:ind w:left="567" w:right="594"/>
        <w:rPr>
          <w:b/>
          <w:bCs/>
          <w:sz w:val="28"/>
          <w:szCs w:val="28"/>
        </w:rPr>
      </w:pPr>
    </w:p>
    <w:p w14:paraId="503091F3" w14:textId="77777777" w:rsidR="00F56827" w:rsidRDefault="00F56827" w:rsidP="006A6435">
      <w:pPr>
        <w:ind w:left="567" w:right="594"/>
        <w:rPr>
          <w:b/>
          <w:bCs/>
          <w:sz w:val="28"/>
          <w:szCs w:val="28"/>
        </w:rPr>
      </w:pPr>
    </w:p>
    <w:p w14:paraId="2CC2546F" w14:textId="765C5B89" w:rsidR="006A6435" w:rsidRPr="00A507D9" w:rsidRDefault="006A6435" w:rsidP="006A6435">
      <w:pPr>
        <w:ind w:left="567" w:right="594"/>
        <w:rPr>
          <w:b/>
          <w:bCs/>
          <w:sz w:val="28"/>
          <w:szCs w:val="28"/>
        </w:rPr>
      </w:pPr>
      <w:r w:rsidRPr="00A507D9">
        <w:rPr>
          <w:b/>
          <w:bCs/>
          <w:sz w:val="28"/>
          <w:szCs w:val="28"/>
        </w:rPr>
        <w:lastRenderedPageBreak/>
        <w:t>Marketing Plan</w:t>
      </w:r>
    </w:p>
    <w:p w14:paraId="362E0329" w14:textId="77777777" w:rsidR="006A6435" w:rsidRPr="00B13309" w:rsidRDefault="006A6435" w:rsidP="006A6435">
      <w:pPr>
        <w:ind w:left="567" w:right="594"/>
        <w:rPr>
          <w:color w:val="2F2F2F" w:themeColor="text2" w:themeShade="80"/>
          <w:sz w:val="28"/>
          <w:szCs w:val="28"/>
        </w:rPr>
      </w:pPr>
    </w:p>
    <w:p w14:paraId="42175D1D" w14:textId="265B2360" w:rsidR="00B13309" w:rsidRPr="00B13309" w:rsidRDefault="00B13309" w:rsidP="00B13309">
      <w:pPr>
        <w:pStyle w:val="ListParagraph"/>
        <w:ind w:left="1287" w:right="594"/>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Promotional activities, content creation, and user acquisition are all part of marketing efforts.</w:t>
      </w:r>
    </w:p>
    <w:p w14:paraId="05A79977" w14:textId="44F0B3A2" w:rsidR="00B13309" w:rsidRPr="00B13309" w:rsidRDefault="00B13309" w:rsidP="00B13309">
      <w:pPr>
        <w:pStyle w:val="ListParagraph"/>
        <w:ind w:left="1287" w:right="594"/>
        <w:rPr>
          <w:color w:val="2F2F2F" w:themeColor="text2" w:themeShade="80"/>
          <w:sz w:val="28"/>
          <w:szCs w:val="28"/>
        </w:rPr>
      </w:pPr>
      <w:r w:rsidRPr="00B13309">
        <w:rPr>
          <w:color w:val="2F2F2F" w:themeColor="text2" w:themeShade="80"/>
          <w:sz w:val="28"/>
          <w:szCs w:val="28"/>
        </w:rPr>
        <w:t>Marketing budget allocation covers advertising, influencer partnerships, social media promotion, and content production costs.</w:t>
      </w:r>
    </w:p>
    <w:p w14:paraId="2BADBF33" w14:textId="09B70EB9" w:rsidR="009F2C13" w:rsidRPr="00F56827" w:rsidRDefault="00B13309" w:rsidP="00B13309">
      <w:pPr>
        <w:pStyle w:val="ListParagraph"/>
        <w:ind w:left="1287" w:right="594"/>
        <w:rPr>
          <w:sz w:val="28"/>
          <w:szCs w:val="28"/>
        </w:rPr>
      </w:pPr>
      <w:r w:rsidRPr="00B13309">
        <w:rPr>
          <w:color w:val="2F2F2F" w:themeColor="text2" w:themeShade="80"/>
          <w:sz w:val="28"/>
          <w:szCs w:val="28"/>
        </w:rPr>
        <w:t xml:space="preserve">The marketing plan seeks to draw in users, make the app more visible, and position </w:t>
      </w:r>
      <w:proofErr w:type="spellStart"/>
      <w:r w:rsidRPr="00B13309">
        <w:rPr>
          <w:color w:val="2F2F2F" w:themeColor="text2" w:themeShade="80"/>
          <w:sz w:val="28"/>
          <w:szCs w:val="28"/>
        </w:rPr>
        <w:t>EcoTrace</w:t>
      </w:r>
      <w:proofErr w:type="spellEnd"/>
      <w:r w:rsidRPr="00B13309">
        <w:rPr>
          <w:color w:val="2F2F2F" w:themeColor="text2" w:themeShade="80"/>
          <w:sz w:val="28"/>
          <w:szCs w:val="28"/>
        </w:rPr>
        <w:t xml:space="preserve"> as a front-runner in the sustainability market.</w:t>
      </w:r>
    </w:p>
    <w:p w14:paraId="1345D9CD" w14:textId="77777777" w:rsidR="000243BB" w:rsidRDefault="000243BB" w:rsidP="000146E9">
      <w:pPr>
        <w:ind w:left="567" w:right="594"/>
        <w:rPr>
          <w:sz w:val="28"/>
          <w:szCs w:val="28"/>
        </w:rPr>
      </w:pPr>
    </w:p>
    <w:p w14:paraId="622DFEE9" w14:textId="0124A800" w:rsidR="00A731E8" w:rsidRDefault="009F2C13" w:rsidP="00A507D9">
      <w:pPr>
        <w:pStyle w:val="Heading3"/>
      </w:pPr>
      <w:r>
        <w:t>Analysis</w:t>
      </w:r>
    </w:p>
    <w:p w14:paraId="0FEFBD8F" w14:textId="77777777" w:rsidR="004A7F76" w:rsidRDefault="004A7F76" w:rsidP="009F2C13">
      <w:pPr>
        <w:pStyle w:val="Heading4"/>
        <w:ind w:firstLine="567"/>
        <w:jc w:val="left"/>
      </w:pPr>
      <w:r w:rsidRPr="009F2C13">
        <w:t>Impact and Outcome</w:t>
      </w:r>
    </w:p>
    <w:p w14:paraId="00AC34AA" w14:textId="77777777" w:rsidR="009F2C13" w:rsidRPr="009F2C13" w:rsidRDefault="009F2C13" w:rsidP="009F2C13"/>
    <w:p w14:paraId="7B47E03A" w14:textId="77777777" w:rsidR="004A7F76" w:rsidRPr="00B13309" w:rsidRDefault="004A7F76" w:rsidP="004A7F76">
      <w:pPr>
        <w:ind w:left="567" w:right="594"/>
        <w:rPr>
          <w:color w:val="2F2F2F" w:themeColor="text2" w:themeShade="80"/>
          <w:sz w:val="28"/>
          <w:szCs w:val="28"/>
        </w:rPr>
      </w:pPr>
      <w:r w:rsidRPr="00B13309">
        <w:rPr>
          <w:color w:val="2F2F2F" w:themeColor="text2" w:themeShade="80"/>
          <w:sz w:val="28"/>
          <w:szCs w:val="28"/>
        </w:rPr>
        <w:t>The implementation of the carbon footprint tracking app has resulted in significant positive outcomes and impacts:</w:t>
      </w:r>
    </w:p>
    <w:p w14:paraId="0F7203A4" w14:textId="77777777" w:rsidR="004A7F76" w:rsidRPr="00B13309" w:rsidRDefault="004A7F76" w:rsidP="004A7F76">
      <w:pPr>
        <w:ind w:left="567" w:right="594"/>
        <w:rPr>
          <w:color w:val="2F2F2F" w:themeColor="text2" w:themeShade="80"/>
          <w:sz w:val="28"/>
          <w:szCs w:val="28"/>
        </w:rPr>
      </w:pPr>
    </w:p>
    <w:p w14:paraId="196E331F" w14:textId="294790F2" w:rsidR="00C77198" w:rsidRPr="00B13309" w:rsidRDefault="004A7F76" w:rsidP="004A7F76">
      <w:pPr>
        <w:ind w:left="567" w:right="594"/>
        <w:rPr>
          <w:color w:val="2F2F2F" w:themeColor="text2" w:themeShade="80"/>
          <w:sz w:val="28"/>
          <w:szCs w:val="28"/>
        </w:rPr>
      </w:pPr>
      <w:r w:rsidRPr="00B13309">
        <w:rPr>
          <w:b/>
          <w:bCs/>
          <w:color w:val="2F2F2F" w:themeColor="text2" w:themeShade="80"/>
          <w:sz w:val="28"/>
          <w:szCs w:val="28"/>
        </w:rPr>
        <w:t>Increased Awareness:</w:t>
      </w:r>
      <w:r w:rsidRPr="00B13309">
        <w:rPr>
          <w:color w:val="2F2F2F" w:themeColor="text2" w:themeShade="80"/>
          <w:sz w:val="28"/>
          <w:szCs w:val="28"/>
        </w:rPr>
        <w:t xml:space="preserve"> The app </w:t>
      </w:r>
      <w:r w:rsidR="00C77198" w:rsidRPr="00B13309">
        <w:rPr>
          <w:color w:val="2F2F2F" w:themeColor="text2" w:themeShade="80"/>
          <w:sz w:val="28"/>
          <w:szCs w:val="28"/>
        </w:rPr>
        <w:t>was successful in increasing user'</w:t>
      </w:r>
      <w:r w:rsidR="00020B83" w:rsidRPr="00B13309">
        <w:rPr>
          <w:color w:val="2F2F2F" w:themeColor="text2" w:themeShade="80"/>
          <w:sz w:val="28"/>
          <w:szCs w:val="28"/>
        </w:rPr>
        <w:t>s</w:t>
      </w:r>
      <w:r w:rsidR="00C77198" w:rsidRPr="00B13309">
        <w:rPr>
          <w:color w:val="2F2F2F" w:themeColor="text2" w:themeShade="80"/>
          <w:sz w:val="28"/>
          <w:szCs w:val="28"/>
        </w:rPr>
        <w:t xml:space="preserve"> knowledge of their personal carbon footprints and the effects that their daily actions have on the environment. </w:t>
      </w:r>
    </w:p>
    <w:p w14:paraId="0852629C" w14:textId="2D34D909" w:rsidR="004A7F76" w:rsidRPr="00B13309" w:rsidRDefault="004A7F76" w:rsidP="00C77198">
      <w:pPr>
        <w:ind w:left="567" w:right="594"/>
        <w:rPr>
          <w:color w:val="2F2F2F" w:themeColor="text2" w:themeShade="80"/>
          <w:sz w:val="28"/>
          <w:szCs w:val="28"/>
        </w:rPr>
      </w:pPr>
      <w:r w:rsidRPr="00B13309">
        <w:rPr>
          <w:b/>
          <w:bCs/>
          <w:color w:val="2F2F2F" w:themeColor="text2" w:themeShade="80"/>
          <w:sz w:val="28"/>
          <w:szCs w:val="28"/>
        </w:rPr>
        <w:t>Behavior Change:</w:t>
      </w:r>
      <w:r w:rsidRPr="00B13309">
        <w:rPr>
          <w:color w:val="2F2F2F" w:themeColor="text2" w:themeShade="80"/>
          <w:sz w:val="28"/>
          <w:szCs w:val="28"/>
        </w:rPr>
        <w:t xml:space="preserve"> </w:t>
      </w:r>
      <w:r w:rsidR="00C77198" w:rsidRPr="00B13309">
        <w:rPr>
          <w:color w:val="2F2F2F" w:themeColor="text2" w:themeShade="80"/>
          <w:sz w:val="28"/>
          <w:szCs w:val="28"/>
        </w:rPr>
        <w:t xml:space="preserve">After using the app, a decent part of users claimed to have started adopting more eco-friendly habits like making adjustments to dietary preferences, energy consumption patterns, and modes of transportation in order to lower carbon emissions. </w:t>
      </w:r>
    </w:p>
    <w:p w14:paraId="2C53C424" w14:textId="73CB813F" w:rsidR="009F2C13" w:rsidRPr="00B13309" w:rsidRDefault="004A7F76" w:rsidP="004A7F76">
      <w:pPr>
        <w:ind w:left="567" w:right="594"/>
        <w:rPr>
          <w:color w:val="2F2F2F" w:themeColor="text2" w:themeShade="80"/>
          <w:sz w:val="28"/>
          <w:szCs w:val="28"/>
        </w:rPr>
      </w:pPr>
      <w:r w:rsidRPr="00B13309">
        <w:rPr>
          <w:b/>
          <w:bCs/>
          <w:color w:val="2F2F2F" w:themeColor="text2" w:themeShade="80"/>
          <w:sz w:val="28"/>
          <w:szCs w:val="28"/>
        </w:rPr>
        <w:t>Community Engagement:</w:t>
      </w:r>
      <w:r w:rsidRPr="00B13309">
        <w:rPr>
          <w:color w:val="2F2F2F" w:themeColor="text2" w:themeShade="80"/>
          <w:sz w:val="28"/>
          <w:szCs w:val="28"/>
        </w:rPr>
        <w:t xml:space="preserve"> </w:t>
      </w:r>
      <w:r w:rsidR="00C77198" w:rsidRPr="00B13309">
        <w:rPr>
          <w:color w:val="2F2F2F" w:themeColor="text2" w:themeShade="80"/>
          <w:sz w:val="28"/>
          <w:szCs w:val="28"/>
        </w:rPr>
        <w:t>The app created a thriving online community for those for likeminded individuals. By actively participating in challenges, sharing opinions, and commenting users foster a community that encourages sustainable living.</w:t>
      </w:r>
    </w:p>
    <w:p w14:paraId="4A1AC5E4" w14:textId="38C615A8" w:rsidR="004A7F76" w:rsidRPr="004A7F76" w:rsidRDefault="004A7F76" w:rsidP="004A7F76">
      <w:pPr>
        <w:ind w:left="567" w:right="594"/>
        <w:rPr>
          <w:sz w:val="28"/>
          <w:szCs w:val="28"/>
        </w:rPr>
      </w:pPr>
    </w:p>
    <w:p w14:paraId="1EFB8A8C" w14:textId="47F3BE91" w:rsidR="009F2C13" w:rsidRDefault="009F2C13" w:rsidP="009F2C13">
      <w:pPr>
        <w:pStyle w:val="Heading4"/>
        <w:ind w:firstLine="567"/>
        <w:jc w:val="left"/>
        <w:rPr>
          <w:sz w:val="36"/>
          <w:szCs w:val="36"/>
        </w:rPr>
      </w:pPr>
      <w:r w:rsidRPr="009F2C13">
        <w:rPr>
          <w:sz w:val="36"/>
          <w:szCs w:val="36"/>
        </w:rPr>
        <w:t>Results</w:t>
      </w:r>
    </w:p>
    <w:p w14:paraId="2BEE6D6F" w14:textId="77777777" w:rsidR="009F2C13" w:rsidRPr="009F2C13" w:rsidRDefault="009F2C13" w:rsidP="009F2C13"/>
    <w:p w14:paraId="0026A136" w14:textId="764DBA93" w:rsidR="004A7F76" w:rsidRPr="00B13309" w:rsidRDefault="004A7F76" w:rsidP="004A7F76">
      <w:pPr>
        <w:ind w:left="567" w:right="594"/>
        <w:rPr>
          <w:b/>
          <w:bCs/>
          <w:color w:val="2F2F2F" w:themeColor="text2" w:themeShade="80"/>
          <w:sz w:val="28"/>
          <w:szCs w:val="28"/>
        </w:rPr>
      </w:pPr>
      <w:r w:rsidRPr="00B13309">
        <w:rPr>
          <w:b/>
          <w:bCs/>
          <w:color w:val="2F2F2F" w:themeColor="text2" w:themeShade="80"/>
          <w:sz w:val="28"/>
          <w:szCs w:val="28"/>
        </w:rPr>
        <w:t>User Engagement and Adoption</w:t>
      </w:r>
    </w:p>
    <w:p w14:paraId="65033EE0" w14:textId="44105F2D" w:rsidR="004A7F76" w:rsidRPr="00B13309" w:rsidRDefault="004A7F76" w:rsidP="004A7F76">
      <w:pPr>
        <w:ind w:left="567" w:right="594"/>
        <w:rPr>
          <w:color w:val="2F2F2F" w:themeColor="text2" w:themeShade="80"/>
          <w:sz w:val="28"/>
          <w:szCs w:val="28"/>
        </w:rPr>
      </w:pPr>
      <w:r w:rsidRPr="00B13309">
        <w:rPr>
          <w:color w:val="2F2F2F" w:themeColor="text2" w:themeShade="80"/>
          <w:sz w:val="28"/>
          <w:szCs w:val="28"/>
        </w:rPr>
        <w:t>The</w:t>
      </w:r>
      <w:r w:rsidR="0092015A" w:rsidRPr="00B13309">
        <w:rPr>
          <w:color w:val="2F2F2F" w:themeColor="text2" w:themeShade="80"/>
          <w:sz w:val="28"/>
          <w:szCs w:val="28"/>
        </w:rPr>
        <w:t xml:space="preserve"> users reported that they used the app during their free time or when taking breaks from chores as they found it inconvenient to use during their work. </w:t>
      </w:r>
    </w:p>
    <w:p w14:paraId="4890024D" w14:textId="77777777" w:rsidR="004A7F76" w:rsidRPr="00B13309" w:rsidRDefault="004A7F76" w:rsidP="004A7F76">
      <w:pPr>
        <w:ind w:left="567" w:right="594"/>
        <w:rPr>
          <w:color w:val="2F2F2F" w:themeColor="text2" w:themeShade="80"/>
          <w:sz w:val="28"/>
          <w:szCs w:val="28"/>
        </w:rPr>
      </w:pPr>
    </w:p>
    <w:p w14:paraId="57B50D8D" w14:textId="77777777" w:rsidR="004A7F76" w:rsidRPr="00B13309" w:rsidRDefault="004A7F76" w:rsidP="004A7F76">
      <w:pPr>
        <w:ind w:left="567" w:right="594"/>
        <w:rPr>
          <w:b/>
          <w:bCs/>
          <w:color w:val="2F2F2F" w:themeColor="text2" w:themeShade="80"/>
          <w:sz w:val="28"/>
          <w:szCs w:val="28"/>
        </w:rPr>
      </w:pPr>
      <w:r w:rsidRPr="00B13309">
        <w:rPr>
          <w:b/>
          <w:bCs/>
          <w:color w:val="2F2F2F" w:themeColor="text2" w:themeShade="80"/>
          <w:sz w:val="28"/>
          <w:szCs w:val="28"/>
        </w:rPr>
        <w:t>Carbon Footprint Tracking Metrics</w:t>
      </w:r>
    </w:p>
    <w:p w14:paraId="57D5C24C" w14:textId="77777777" w:rsidR="004A7F76" w:rsidRPr="00B13309" w:rsidRDefault="004A7F76" w:rsidP="004A7F76">
      <w:pPr>
        <w:ind w:left="567" w:right="594"/>
        <w:rPr>
          <w:color w:val="2F2F2F" w:themeColor="text2" w:themeShade="80"/>
          <w:sz w:val="28"/>
          <w:szCs w:val="28"/>
        </w:rPr>
      </w:pPr>
      <w:r w:rsidRPr="00B13309">
        <w:rPr>
          <w:color w:val="2F2F2F" w:themeColor="text2" w:themeShade="80"/>
          <w:sz w:val="28"/>
          <w:szCs w:val="28"/>
        </w:rPr>
        <w:t>Data analysis revealed insightful patterns in users' carbon emissions across various activities. Key metrics, such as daily emissions trends and activity-specific breakdowns, provided users with valuable insights into their environmental impact.</w:t>
      </w:r>
    </w:p>
    <w:p w14:paraId="3E8BC2EA" w14:textId="77777777" w:rsidR="004A7F76" w:rsidRPr="004A7F76" w:rsidRDefault="004A7F76" w:rsidP="004A7F76">
      <w:pPr>
        <w:ind w:left="567" w:right="594"/>
        <w:rPr>
          <w:sz w:val="28"/>
          <w:szCs w:val="28"/>
        </w:rPr>
      </w:pPr>
    </w:p>
    <w:p w14:paraId="12C154AA" w14:textId="77777777" w:rsidR="004A7F76" w:rsidRPr="00B13309" w:rsidRDefault="004A7F76" w:rsidP="004A7F76">
      <w:pPr>
        <w:ind w:left="567" w:right="594"/>
        <w:rPr>
          <w:b/>
          <w:bCs/>
          <w:color w:val="2F2F2F" w:themeColor="text2" w:themeShade="80"/>
          <w:sz w:val="28"/>
          <w:szCs w:val="28"/>
        </w:rPr>
      </w:pPr>
      <w:r w:rsidRPr="00B13309">
        <w:rPr>
          <w:b/>
          <w:bCs/>
          <w:color w:val="2F2F2F" w:themeColor="text2" w:themeShade="80"/>
          <w:sz w:val="28"/>
          <w:szCs w:val="28"/>
        </w:rPr>
        <w:t>Impact on Behavior Change</w:t>
      </w:r>
    </w:p>
    <w:p w14:paraId="1DD9C671" w14:textId="0B9797FB" w:rsidR="004A7F76" w:rsidRPr="00B13309" w:rsidRDefault="0092015A" w:rsidP="004A7F76">
      <w:pPr>
        <w:ind w:left="567" w:right="594"/>
        <w:rPr>
          <w:color w:val="2F2F2F" w:themeColor="text2" w:themeShade="80"/>
          <w:sz w:val="28"/>
          <w:szCs w:val="28"/>
        </w:rPr>
      </w:pPr>
      <w:r w:rsidRPr="00B13309">
        <w:rPr>
          <w:color w:val="2F2F2F" w:themeColor="text2" w:themeShade="80"/>
          <w:sz w:val="28"/>
          <w:szCs w:val="28"/>
        </w:rPr>
        <w:t xml:space="preserve">Usage of the app emerged as a potential to impact other aspects of the user's life. </w:t>
      </w:r>
      <w:r w:rsidR="004A7F76" w:rsidRPr="00B13309">
        <w:rPr>
          <w:color w:val="2F2F2F" w:themeColor="text2" w:themeShade="80"/>
          <w:sz w:val="28"/>
          <w:szCs w:val="28"/>
        </w:rPr>
        <w:t>Users expressed a heightened sense of responsibility towards reducing their carbon footprints.</w:t>
      </w:r>
    </w:p>
    <w:p w14:paraId="469E97DF" w14:textId="77777777" w:rsidR="004A7F76" w:rsidRPr="004A7F76" w:rsidRDefault="004A7F76" w:rsidP="004A7F76">
      <w:pPr>
        <w:ind w:left="567" w:right="594"/>
        <w:rPr>
          <w:sz w:val="28"/>
          <w:szCs w:val="28"/>
        </w:rPr>
      </w:pPr>
    </w:p>
    <w:p w14:paraId="4D35100A" w14:textId="02982B6F" w:rsidR="004A7F76" w:rsidRDefault="004A7F76" w:rsidP="009F2C13">
      <w:pPr>
        <w:pStyle w:val="Heading4"/>
        <w:ind w:firstLine="567"/>
        <w:jc w:val="left"/>
        <w:rPr>
          <w:sz w:val="36"/>
          <w:szCs w:val="36"/>
        </w:rPr>
      </w:pPr>
      <w:r w:rsidRPr="009F2C13">
        <w:rPr>
          <w:sz w:val="36"/>
          <w:szCs w:val="36"/>
        </w:rPr>
        <w:t>Issues Faced and Challenges</w:t>
      </w:r>
    </w:p>
    <w:p w14:paraId="39A595CF" w14:textId="77777777" w:rsidR="009F2C13" w:rsidRPr="009F2C13" w:rsidRDefault="009F2C13" w:rsidP="009F2C13"/>
    <w:p w14:paraId="07B53B29" w14:textId="77777777" w:rsidR="004A7F76" w:rsidRPr="00B13309" w:rsidRDefault="004A7F76" w:rsidP="004A7F76">
      <w:pPr>
        <w:ind w:left="567" w:right="594"/>
        <w:rPr>
          <w:color w:val="2F2F2F" w:themeColor="text2" w:themeShade="80"/>
          <w:sz w:val="28"/>
          <w:szCs w:val="28"/>
        </w:rPr>
      </w:pPr>
      <w:r w:rsidRPr="00B13309">
        <w:rPr>
          <w:color w:val="2F2F2F" w:themeColor="text2" w:themeShade="80"/>
          <w:sz w:val="28"/>
          <w:szCs w:val="28"/>
        </w:rPr>
        <w:t>Despite the positive outcomes, several challenges were encountered during the app's implementation:</w:t>
      </w:r>
    </w:p>
    <w:p w14:paraId="4EAB3A1B" w14:textId="77777777" w:rsidR="004A7F76" w:rsidRPr="00B13309" w:rsidRDefault="004A7F76" w:rsidP="004A7F76">
      <w:pPr>
        <w:ind w:left="567" w:right="594"/>
        <w:rPr>
          <w:color w:val="2F2F2F" w:themeColor="text2" w:themeShade="80"/>
          <w:sz w:val="28"/>
          <w:szCs w:val="28"/>
        </w:rPr>
      </w:pPr>
    </w:p>
    <w:p w14:paraId="19E11014" w14:textId="1BE325F9" w:rsidR="004A7F76" w:rsidRPr="00B13309" w:rsidRDefault="004A7F76" w:rsidP="00F511CE">
      <w:pPr>
        <w:ind w:left="567" w:right="594"/>
        <w:rPr>
          <w:color w:val="2F2F2F" w:themeColor="text2" w:themeShade="80"/>
          <w:sz w:val="28"/>
          <w:szCs w:val="28"/>
        </w:rPr>
      </w:pPr>
      <w:r w:rsidRPr="00B13309">
        <w:rPr>
          <w:b/>
          <w:bCs/>
          <w:color w:val="2F2F2F" w:themeColor="text2" w:themeShade="80"/>
          <w:sz w:val="28"/>
          <w:szCs w:val="28"/>
        </w:rPr>
        <w:t>Data Accuracy:</w:t>
      </w:r>
      <w:r w:rsidRPr="00B13309">
        <w:rPr>
          <w:color w:val="2F2F2F" w:themeColor="text2" w:themeShade="80"/>
          <w:sz w:val="28"/>
          <w:szCs w:val="28"/>
        </w:rPr>
        <w:t xml:space="preserve"> </w:t>
      </w:r>
      <w:proofErr w:type="spellStart"/>
      <w:r w:rsidR="00F511CE" w:rsidRPr="00B13309">
        <w:rPr>
          <w:color w:val="2F2F2F" w:themeColor="text2" w:themeShade="80"/>
          <w:sz w:val="28"/>
          <w:szCs w:val="28"/>
        </w:rPr>
        <w:t>Miozzo</w:t>
      </w:r>
      <w:proofErr w:type="spellEnd"/>
      <w:r w:rsidR="00F511CE" w:rsidRPr="00B13309">
        <w:rPr>
          <w:color w:val="2F2F2F" w:themeColor="text2" w:themeShade="80"/>
          <w:sz w:val="28"/>
          <w:szCs w:val="28"/>
        </w:rPr>
        <w:t xml:space="preserve"> et al. (2021) found out that algorithms used to track emissions like </w:t>
      </w:r>
      <w:proofErr w:type="gramStart"/>
      <w:r w:rsidR="00F511CE" w:rsidRPr="00B13309">
        <w:rPr>
          <w:color w:val="2F2F2F" w:themeColor="text2" w:themeShade="80"/>
          <w:sz w:val="28"/>
          <w:szCs w:val="28"/>
        </w:rPr>
        <w:t>Green</w:t>
      </w:r>
      <w:proofErr w:type="gramEnd"/>
      <w:r w:rsidR="00F511CE" w:rsidRPr="00B13309">
        <w:rPr>
          <w:color w:val="2F2F2F" w:themeColor="text2" w:themeShade="80"/>
          <w:sz w:val="28"/>
          <w:szCs w:val="28"/>
        </w:rPr>
        <w:t xml:space="preserve"> algorithms calculated to be higher than those computed by ML CO2 Impact. Hence e</w:t>
      </w:r>
      <w:r w:rsidRPr="00B13309">
        <w:rPr>
          <w:color w:val="2F2F2F" w:themeColor="text2" w:themeShade="80"/>
          <w:sz w:val="28"/>
          <w:szCs w:val="28"/>
        </w:rPr>
        <w:t>nsuring the accuracy and reliability of carbon footprint calculations proved challenging</w:t>
      </w:r>
      <w:r w:rsidR="00F511CE" w:rsidRPr="00B13309">
        <w:rPr>
          <w:color w:val="2F2F2F" w:themeColor="text2" w:themeShade="80"/>
          <w:sz w:val="28"/>
          <w:szCs w:val="28"/>
        </w:rPr>
        <w:t>.</w:t>
      </w:r>
    </w:p>
    <w:p w14:paraId="2ED16491" w14:textId="77777777" w:rsidR="004A7F76" w:rsidRPr="00B13309" w:rsidRDefault="004A7F76" w:rsidP="004A7F76">
      <w:pPr>
        <w:ind w:left="567" w:right="594"/>
        <w:rPr>
          <w:color w:val="2F2F2F" w:themeColor="text2" w:themeShade="80"/>
          <w:sz w:val="28"/>
          <w:szCs w:val="28"/>
        </w:rPr>
      </w:pPr>
      <w:r w:rsidRPr="00B13309">
        <w:rPr>
          <w:b/>
          <w:bCs/>
          <w:color w:val="2F2F2F" w:themeColor="text2" w:themeShade="80"/>
          <w:sz w:val="28"/>
          <w:szCs w:val="28"/>
        </w:rPr>
        <w:t>Technical Issues:</w:t>
      </w:r>
      <w:r w:rsidRPr="00B13309">
        <w:rPr>
          <w:color w:val="2F2F2F" w:themeColor="text2" w:themeShade="80"/>
          <w:sz w:val="28"/>
          <w:szCs w:val="28"/>
        </w:rPr>
        <w:t xml:space="preserve"> Users encountered occasional technical glitches and performance issues, impacting their experience with the app. Continuous optimization and bug fixes are being implemented to enhance app stability.</w:t>
      </w:r>
    </w:p>
    <w:p w14:paraId="320BE3F2" w14:textId="54FCCF83" w:rsidR="004A7F76" w:rsidRPr="00B13309" w:rsidRDefault="004A7F76" w:rsidP="004A7F76">
      <w:pPr>
        <w:ind w:left="567" w:right="594"/>
        <w:rPr>
          <w:color w:val="2F2F2F" w:themeColor="text2" w:themeShade="80"/>
          <w:sz w:val="28"/>
          <w:szCs w:val="28"/>
        </w:rPr>
      </w:pPr>
      <w:r w:rsidRPr="00B13309">
        <w:rPr>
          <w:b/>
          <w:bCs/>
          <w:color w:val="2F2F2F" w:themeColor="text2" w:themeShade="80"/>
          <w:sz w:val="28"/>
          <w:szCs w:val="28"/>
        </w:rPr>
        <w:t>Behavioral Change Sustainability:</w:t>
      </w:r>
      <w:r w:rsidRPr="00B13309">
        <w:rPr>
          <w:color w:val="2F2F2F" w:themeColor="text2" w:themeShade="80"/>
          <w:sz w:val="28"/>
          <w:szCs w:val="28"/>
        </w:rPr>
        <w:t xml:space="preserve"> </w:t>
      </w:r>
      <w:r w:rsidR="00271AFE" w:rsidRPr="00B13309">
        <w:rPr>
          <w:color w:val="2F2F2F" w:themeColor="text2" w:themeShade="80"/>
          <w:sz w:val="28"/>
          <w:szCs w:val="28"/>
        </w:rPr>
        <w:t xml:space="preserve">During the initial times on using the app, user stays excited and motivated to change actions, but over the long run </w:t>
      </w:r>
      <w:proofErr w:type="gramStart"/>
      <w:r w:rsidR="00271AFE" w:rsidRPr="00B13309">
        <w:rPr>
          <w:color w:val="2F2F2F" w:themeColor="text2" w:themeShade="80"/>
          <w:sz w:val="28"/>
          <w:szCs w:val="28"/>
        </w:rPr>
        <w:t>these engagement</w:t>
      </w:r>
      <w:proofErr w:type="gramEnd"/>
      <w:r w:rsidR="00271AFE" w:rsidRPr="00B13309">
        <w:rPr>
          <w:color w:val="2F2F2F" w:themeColor="text2" w:themeShade="80"/>
          <w:sz w:val="28"/>
          <w:szCs w:val="28"/>
        </w:rPr>
        <w:t xml:space="preserve"> come down.</w:t>
      </w:r>
      <w:r w:rsidRPr="00B13309">
        <w:rPr>
          <w:color w:val="2F2F2F" w:themeColor="text2" w:themeShade="80"/>
          <w:sz w:val="28"/>
          <w:szCs w:val="28"/>
        </w:rPr>
        <w:t xml:space="preserve"> Strategies for maintaining user motivation and support are</w:t>
      </w:r>
      <w:r w:rsidR="00271AFE" w:rsidRPr="00B13309">
        <w:rPr>
          <w:color w:val="2F2F2F" w:themeColor="text2" w:themeShade="80"/>
          <w:sz w:val="28"/>
          <w:szCs w:val="28"/>
        </w:rPr>
        <w:t xml:space="preserve"> still</w:t>
      </w:r>
      <w:r w:rsidRPr="00B13309">
        <w:rPr>
          <w:color w:val="2F2F2F" w:themeColor="text2" w:themeShade="80"/>
          <w:sz w:val="28"/>
          <w:szCs w:val="28"/>
        </w:rPr>
        <w:t xml:space="preserve"> under evaluation.</w:t>
      </w:r>
    </w:p>
    <w:p w14:paraId="3FCD16CF" w14:textId="77777777" w:rsidR="004A7F76" w:rsidRDefault="004A7F76" w:rsidP="004A7F76">
      <w:pPr>
        <w:ind w:left="567" w:right="594"/>
        <w:rPr>
          <w:sz w:val="28"/>
          <w:szCs w:val="28"/>
        </w:rPr>
      </w:pPr>
    </w:p>
    <w:p w14:paraId="658B1AC3" w14:textId="77777777" w:rsidR="004A7F76" w:rsidRPr="004A7F76" w:rsidRDefault="004A7F76" w:rsidP="004A7F76">
      <w:pPr>
        <w:ind w:left="567" w:right="594"/>
        <w:rPr>
          <w:sz w:val="28"/>
          <w:szCs w:val="28"/>
        </w:rPr>
      </w:pPr>
    </w:p>
    <w:p w14:paraId="0D348984" w14:textId="77777777" w:rsidR="004A7F76" w:rsidRDefault="004A7F76" w:rsidP="009F2C13">
      <w:pPr>
        <w:pStyle w:val="Heading4"/>
        <w:ind w:firstLine="567"/>
        <w:jc w:val="left"/>
        <w:rPr>
          <w:sz w:val="36"/>
          <w:szCs w:val="36"/>
        </w:rPr>
      </w:pPr>
      <w:r w:rsidRPr="004A7F76">
        <w:rPr>
          <w:sz w:val="36"/>
          <w:szCs w:val="36"/>
        </w:rPr>
        <w:t>Future Directions</w:t>
      </w:r>
    </w:p>
    <w:p w14:paraId="1BE52CA9" w14:textId="77777777" w:rsidR="004A7F76" w:rsidRPr="004A7F76" w:rsidRDefault="004A7F76" w:rsidP="004A7F76"/>
    <w:p w14:paraId="095E6CFE" w14:textId="77777777" w:rsidR="004A7F76" w:rsidRPr="00B13309" w:rsidRDefault="004A7F76" w:rsidP="004A7F76">
      <w:pPr>
        <w:ind w:left="567" w:right="594"/>
        <w:rPr>
          <w:color w:val="2F2F2F" w:themeColor="text2" w:themeShade="80"/>
          <w:sz w:val="28"/>
          <w:szCs w:val="28"/>
        </w:rPr>
      </w:pPr>
      <w:r w:rsidRPr="00B13309">
        <w:rPr>
          <w:color w:val="2F2F2F" w:themeColor="text2" w:themeShade="80"/>
          <w:sz w:val="28"/>
          <w:szCs w:val="28"/>
        </w:rPr>
        <w:t xml:space="preserve">Moving forward, efforts will focus on addressing the identified challenges and further enhancing the app's effectiveness in promoting sustainable behavior change. </w:t>
      </w:r>
    </w:p>
    <w:p w14:paraId="25015EFA" w14:textId="556C00EB" w:rsidR="00B13309" w:rsidRPr="00B13309" w:rsidRDefault="00B13309" w:rsidP="00B13309">
      <w:pPr>
        <w:ind w:left="567"/>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Enhanced data integration involves working with data providers to increase the availability and accuracy of carbon footprint data.</w:t>
      </w:r>
    </w:p>
    <w:p w14:paraId="40A554DE" w14:textId="3D3461EE" w:rsidR="00B13309" w:rsidRPr="00B13309" w:rsidRDefault="00B13309" w:rsidP="00B13309">
      <w:pPr>
        <w:ind w:left="567"/>
        <w:rPr>
          <w:color w:val="2F2F2F" w:themeColor="text2" w:themeShade="80"/>
          <w:sz w:val="28"/>
          <w:szCs w:val="28"/>
        </w:rPr>
      </w:pPr>
      <w:r>
        <w:rPr>
          <w:color w:val="2F2F2F" w:themeColor="text2" w:themeShade="80"/>
          <w:sz w:val="28"/>
          <w:szCs w:val="28"/>
        </w:rPr>
        <w:t xml:space="preserve">        </w:t>
      </w:r>
      <w:r w:rsidRPr="00B13309">
        <w:rPr>
          <w:color w:val="2F2F2F" w:themeColor="text2" w:themeShade="80"/>
          <w:sz w:val="28"/>
          <w:szCs w:val="28"/>
        </w:rPr>
        <w:t>User experience optimization involves making iterative changes to the functionality and user interface of the app in order to improve usability and engagement.</w:t>
      </w:r>
    </w:p>
    <w:p w14:paraId="028CEDD3" w14:textId="570B45EE" w:rsidR="004A7F76" w:rsidRPr="004A7F76" w:rsidRDefault="00B13309" w:rsidP="00B13309">
      <w:pPr>
        <w:ind w:left="567"/>
      </w:pPr>
      <w:r>
        <w:rPr>
          <w:color w:val="2F2F2F" w:themeColor="text2" w:themeShade="80"/>
          <w:sz w:val="28"/>
          <w:szCs w:val="28"/>
        </w:rPr>
        <w:t xml:space="preserve">        </w:t>
      </w:r>
      <w:r w:rsidRPr="00B13309">
        <w:rPr>
          <w:color w:val="2F2F2F" w:themeColor="text2" w:themeShade="80"/>
          <w:sz w:val="28"/>
          <w:szCs w:val="28"/>
        </w:rPr>
        <w:t>Behavioral insights research involves investigating user motivations and obstacles to long-term behavior change, which helps to shape the creation of focused interventions.</w:t>
      </w:r>
    </w:p>
    <w:p w14:paraId="6E4F1090" w14:textId="55D69E92" w:rsidR="00A507D9" w:rsidRDefault="00A507D9" w:rsidP="00A507D9">
      <w:pPr>
        <w:pStyle w:val="Heading3"/>
      </w:pPr>
      <w:r>
        <w:t>Conclusion</w:t>
      </w:r>
      <w:r w:rsidR="00A731E8">
        <w:t xml:space="preserve"> </w:t>
      </w:r>
    </w:p>
    <w:p w14:paraId="1743819A" w14:textId="5BD4FAD3" w:rsidR="00ED3A39" w:rsidRPr="00B13309" w:rsidRDefault="00A731E8" w:rsidP="00A731E8">
      <w:pPr>
        <w:ind w:left="567" w:right="594"/>
        <w:rPr>
          <w:color w:val="2F2F2F" w:themeColor="text2" w:themeShade="80"/>
          <w:sz w:val="28"/>
          <w:szCs w:val="28"/>
        </w:rPr>
      </w:pPr>
      <w:r w:rsidRPr="00B13309">
        <w:rPr>
          <w:color w:val="2F2F2F" w:themeColor="text2" w:themeShade="80"/>
          <w:sz w:val="28"/>
          <w:szCs w:val="28"/>
        </w:rPr>
        <w:t xml:space="preserve">       </w:t>
      </w:r>
      <w:r w:rsidR="00ED3A39" w:rsidRPr="00B13309">
        <w:rPr>
          <w:color w:val="2F2F2F" w:themeColor="text2" w:themeShade="80"/>
          <w:sz w:val="28"/>
          <w:szCs w:val="28"/>
        </w:rPr>
        <w:t>Climate Change is a complex problem that becomes more pressing for humans every day. Due to its nature as a complex problem, there is also no single solution that can solve it. Rather, it requires a process of adapting effective and sustainable actions in individual lifestyles and the larger governmental and economic systems, this will help mitigate climate change. Human factors are one of the primary reasons that contribute to global warming. As individuals we must take steps to reduce greenhouse gas emissions to mitigate its impacts.</w:t>
      </w:r>
      <w:r w:rsidR="00ED3A39" w:rsidRPr="00B13309">
        <w:rPr>
          <w:color w:val="2F2F2F" w:themeColor="text2" w:themeShade="80"/>
          <w:sz w:val="28"/>
          <w:szCs w:val="28"/>
        </w:rPr>
        <w:br/>
        <w:t>One method to reach individuals rising in popularity with the rise of mobile phones are mobile applications.</w:t>
      </w:r>
      <w:r w:rsidR="00ED3A39" w:rsidRPr="00B13309">
        <w:rPr>
          <w:color w:val="2F2F2F" w:themeColor="text2" w:themeShade="80"/>
          <w:sz w:val="28"/>
          <w:szCs w:val="28"/>
        </w:rPr>
        <w:br/>
      </w:r>
      <w:r w:rsidR="00ED3A39" w:rsidRPr="00B13309">
        <w:rPr>
          <w:color w:val="2F2F2F" w:themeColor="text2" w:themeShade="80"/>
          <w:sz w:val="28"/>
          <w:szCs w:val="28"/>
        </w:rPr>
        <w:lastRenderedPageBreak/>
        <w:t xml:space="preserve">Monitoring and controlling one's carbon footprint through activity measurement can significantly reduce human factors contributing to increased carbon dioxide emissions and global warming effects. </w:t>
      </w:r>
    </w:p>
    <w:p w14:paraId="238996CD" w14:textId="5AE63ED8" w:rsidR="00A731E8" w:rsidRDefault="00A731E8" w:rsidP="00ED3A39">
      <w:pPr>
        <w:ind w:left="567" w:right="594"/>
        <w:rPr>
          <w:color w:val="2F2F2F" w:themeColor="text2" w:themeShade="80"/>
          <w:sz w:val="28"/>
          <w:szCs w:val="28"/>
        </w:rPr>
      </w:pPr>
      <w:r w:rsidRPr="00B13309">
        <w:rPr>
          <w:color w:val="2F2F2F" w:themeColor="text2" w:themeShade="80"/>
          <w:sz w:val="28"/>
          <w:szCs w:val="28"/>
        </w:rPr>
        <w:t xml:space="preserve">In conclusion, applications for reducing carbon footprints have significant potential, but their development and usage need to be guided by multidisciplinary study and </w:t>
      </w:r>
      <w:proofErr w:type="spellStart"/>
      <w:r w:rsidRPr="00B13309">
        <w:rPr>
          <w:color w:val="2F2F2F" w:themeColor="text2" w:themeShade="80"/>
          <w:sz w:val="28"/>
          <w:szCs w:val="28"/>
        </w:rPr>
        <w:t>customised</w:t>
      </w:r>
      <w:proofErr w:type="spellEnd"/>
      <w:r w:rsidRPr="00B13309">
        <w:rPr>
          <w:color w:val="2F2F2F" w:themeColor="text2" w:themeShade="80"/>
          <w:sz w:val="28"/>
          <w:szCs w:val="28"/>
        </w:rPr>
        <w:t xml:space="preserve"> to the tastes and </w:t>
      </w:r>
      <w:proofErr w:type="spellStart"/>
      <w:r w:rsidRPr="00B13309">
        <w:rPr>
          <w:color w:val="2F2F2F" w:themeColor="text2" w:themeShade="80"/>
          <w:sz w:val="28"/>
          <w:szCs w:val="28"/>
        </w:rPr>
        <w:t>behaviours</w:t>
      </w:r>
      <w:proofErr w:type="spellEnd"/>
      <w:r w:rsidRPr="00B13309">
        <w:rPr>
          <w:color w:val="2F2F2F" w:themeColor="text2" w:themeShade="80"/>
          <w:sz w:val="28"/>
          <w:szCs w:val="28"/>
        </w:rPr>
        <w:t xml:space="preserve"> of the user. </w:t>
      </w:r>
      <w:r w:rsidR="00ED3A39" w:rsidRPr="00B13309">
        <w:rPr>
          <w:color w:val="2F2F2F" w:themeColor="text2" w:themeShade="80"/>
          <w:sz w:val="28"/>
          <w:szCs w:val="28"/>
        </w:rPr>
        <w:t>Our solution aims to provide a more effective and sustainable approach to individual climate action by enhancing user involvement, integration, and personalization.</w:t>
      </w:r>
    </w:p>
    <w:p w14:paraId="55F4B204" w14:textId="77777777" w:rsidR="00883B6D" w:rsidRDefault="00883B6D" w:rsidP="00ED3A39">
      <w:pPr>
        <w:ind w:left="567" w:right="594"/>
        <w:rPr>
          <w:color w:val="2F2F2F" w:themeColor="text2" w:themeShade="80"/>
          <w:sz w:val="28"/>
          <w:szCs w:val="28"/>
        </w:rPr>
      </w:pPr>
    </w:p>
    <w:p w14:paraId="64200F2E" w14:textId="77777777" w:rsidR="00883B6D" w:rsidRDefault="00883B6D" w:rsidP="00ED3A39">
      <w:pPr>
        <w:ind w:left="567" w:right="594"/>
        <w:rPr>
          <w:color w:val="2F2F2F" w:themeColor="text2" w:themeShade="80"/>
          <w:sz w:val="28"/>
          <w:szCs w:val="28"/>
        </w:rPr>
      </w:pPr>
    </w:p>
    <w:p w14:paraId="27A78AF6" w14:textId="77777777" w:rsidR="00883B6D" w:rsidRDefault="00883B6D" w:rsidP="00883B6D">
      <w:pPr>
        <w:pStyle w:val="Heading3"/>
      </w:pPr>
      <w:r>
        <w:t>References</w:t>
      </w:r>
    </w:p>
    <w:p w14:paraId="0B32951E" w14:textId="77777777" w:rsidR="00883B6D" w:rsidRPr="00883B6D" w:rsidRDefault="00883B6D" w:rsidP="00F14D19">
      <w:pPr>
        <w:pStyle w:val="ListParagraph"/>
        <w:numPr>
          <w:ilvl w:val="0"/>
          <w:numId w:val="15"/>
        </w:numPr>
        <w:rPr>
          <w:color w:val="2F2F2F" w:themeColor="text2" w:themeShade="80"/>
          <w:sz w:val="28"/>
          <w:szCs w:val="28"/>
          <w:lang w:val="en-IN"/>
        </w:rPr>
      </w:pPr>
      <w:r w:rsidRPr="00883B6D">
        <w:rPr>
          <w:color w:val="2F2F2F" w:themeColor="text2" w:themeShade="80"/>
          <w:sz w:val="28"/>
          <w:szCs w:val="28"/>
        </w:rPr>
        <w:t>BBC Bitesize. (n.d.). Greenhouse gases and climate change - Humans and the environment - KS3 Biology. [online] Available at: https://www.bbc.co.uk/bitesize/articles/zq2m2v4#zrxt6g8 [Accessed 19 Mar. 2024].</w:t>
      </w:r>
    </w:p>
    <w:p w14:paraId="51BE2319" w14:textId="7BDA489C" w:rsidR="00883B6D" w:rsidRPr="00883B6D" w:rsidRDefault="00883B6D" w:rsidP="00F14D19">
      <w:pPr>
        <w:pStyle w:val="ListParagraph"/>
        <w:numPr>
          <w:ilvl w:val="0"/>
          <w:numId w:val="15"/>
        </w:numPr>
        <w:rPr>
          <w:color w:val="2F2F2F" w:themeColor="text2" w:themeShade="80"/>
          <w:sz w:val="28"/>
          <w:szCs w:val="28"/>
          <w:lang w:val="en-IN"/>
        </w:rPr>
      </w:pPr>
      <w:proofErr w:type="spellStart"/>
      <w:r w:rsidRPr="00883B6D">
        <w:rPr>
          <w:color w:val="2F2F2F" w:themeColor="text2" w:themeShade="80"/>
          <w:sz w:val="28"/>
          <w:szCs w:val="28"/>
          <w:lang w:val="en-IN"/>
        </w:rPr>
        <w:t>Bannour</w:t>
      </w:r>
      <w:proofErr w:type="spellEnd"/>
      <w:r w:rsidRPr="00883B6D">
        <w:rPr>
          <w:color w:val="2F2F2F" w:themeColor="text2" w:themeShade="80"/>
          <w:sz w:val="28"/>
          <w:szCs w:val="28"/>
          <w:lang w:val="en-IN"/>
        </w:rPr>
        <w:t xml:space="preserve">, N., </w:t>
      </w:r>
      <w:proofErr w:type="spellStart"/>
      <w:r w:rsidRPr="00883B6D">
        <w:rPr>
          <w:color w:val="2F2F2F" w:themeColor="text2" w:themeShade="80"/>
          <w:sz w:val="28"/>
          <w:szCs w:val="28"/>
          <w:lang w:val="en-IN"/>
        </w:rPr>
        <w:t>Ghannay</w:t>
      </w:r>
      <w:proofErr w:type="spellEnd"/>
      <w:r w:rsidRPr="00883B6D">
        <w:rPr>
          <w:color w:val="2F2F2F" w:themeColor="text2" w:themeShade="80"/>
          <w:sz w:val="28"/>
          <w:szCs w:val="28"/>
          <w:lang w:val="en-IN"/>
        </w:rPr>
        <w:t xml:space="preserve">, S. and </w:t>
      </w:r>
      <w:proofErr w:type="spellStart"/>
      <w:r w:rsidRPr="00883B6D">
        <w:rPr>
          <w:color w:val="2F2F2F" w:themeColor="text2" w:themeShade="80"/>
          <w:sz w:val="28"/>
          <w:szCs w:val="28"/>
          <w:lang w:val="en-IN"/>
        </w:rPr>
        <w:t>Névéol</w:t>
      </w:r>
      <w:proofErr w:type="spellEnd"/>
      <w:r w:rsidRPr="00883B6D">
        <w:rPr>
          <w:color w:val="2F2F2F" w:themeColor="text2" w:themeShade="80"/>
          <w:sz w:val="28"/>
          <w:szCs w:val="28"/>
          <w:lang w:val="en-IN"/>
        </w:rPr>
        <w:t>, A. (2021). Evaluating the carbon footprint of NLP methods: a survey and analysis of existing tools. [online] pp.11–21. Available at: https://aclanthology.org/2021.sustainlp-1.2.pdf.</w:t>
      </w:r>
    </w:p>
    <w:p w14:paraId="2E8F5CE4" w14:textId="77777777" w:rsidR="00883B6D" w:rsidRPr="00883B6D" w:rsidRDefault="00883B6D" w:rsidP="00F14D19">
      <w:pPr>
        <w:pStyle w:val="ListParagraph"/>
        <w:numPr>
          <w:ilvl w:val="0"/>
          <w:numId w:val="15"/>
        </w:numPr>
        <w:rPr>
          <w:color w:val="2F2F2F" w:themeColor="text2" w:themeShade="80"/>
          <w:sz w:val="28"/>
          <w:szCs w:val="28"/>
          <w:lang w:val="en-IN"/>
        </w:rPr>
      </w:pPr>
      <w:r w:rsidRPr="00883B6D">
        <w:rPr>
          <w:color w:val="2F2F2F" w:themeColor="text2" w:themeShade="80"/>
          <w:sz w:val="28"/>
          <w:szCs w:val="28"/>
        </w:rPr>
        <w:t xml:space="preserve">Crook, I. (2019). App Marketing: The Ultimate Guide to App Marketing Strategies. [online] </w:t>
      </w:r>
      <w:proofErr w:type="spellStart"/>
      <w:r w:rsidRPr="00883B6D">
        <w:rPr>
          <w:color w:val="2F2F2F" w:themeColor="text2" w:themeShade="80"/>
          <w:sz w:val="28"/>
          <w:szCs w:val="28"/>
        </w:rPr>
        <w:t>AppInstitute</w:t>
      </w:r>
      <w:proofErr w:type="spellEnd"/>
      <w:r w:rsidRPr="00883B6D">
        <w:rPr>
          <w:color w:val="2F2F2F" w:themeColor="text2" w:themeShade="80"/>
          <w:sz w:val="28"/>
          <w:szCs w:val="28"/>
        </w:rPr>
        <w:t>. Available at: https://appinstitute.com/app-marketing/.</w:t>
      </w:r>
    </w:p>
    <w:p w14:paraId="7E796B5C" w14:textId="77777777" w:rsidR="00883B6D" w:rsidRPr="00883B6D" w:rsidRDefault="00883B6D" w:rsidP="00F14D19">
      <w:pPr>
        <w:pStyle w:val="ListParagraph"/>
        <w:numPr>
          <w:ilvl w:val="0"/>
          <w:numId w:val="15"/>
        </w:numPr>
        <w:rPr>
          <w:color w:val="2F2F2F" w:themeColor="text2" w:themeShade="80"/>
          <w:sz w:val="28"/>
          <w:szCs w:val="28"/>
          <w:lang w:val="en-IN"/>
        </w:rPr>
      </w:pPr>
      <w:r w:rsidRPr="00883B6D">
        <w:rPr>
          <w:color w:val="2F2F2F" w:themeColor="text2" w:themeShade="80"/>
          <w:sz w:val="28"/>
          <w:szCs w:val="28"/>
        </w:rPr>
        <w:t>Fazeli, S. (n.d.). Degree project in SMART CITY: A PROTOTYPE FOR CARBON FOOTPRINT MOBILE APP. [online] Available at: https://www.diva-portal.org/smash/get/diva2:751876/FULLTEXT01.pdf.</w:t>
      </w:r>
    </w:p>
    <w:p w14:paraId="4B3D7015" w14:textId="77777777" w:rsidR="00883B6D" w:rsidRDefault="00883B6D" w:rsidP="00F14D19">
      <w:pPr>
        <w:pStyle w:val="ListParagraph"/>
        <w:numPr>
          <w:ilvl w:val="0"/>
          <w:numId w:val="15"/>
        </w:numPr>
        <w:rPr>
          <w:color w:val="2F2F2F" w:themeColor="text2" w:themeShade="80"/>
          <w:sz w:val="28"/>
          <w:szCs w:val="28"/>
        </w:rPr>
      </w:pPr>
      <w:r w:rsidRPr="00883B6D">
        <w:rPr>
          <w:color w:val="2F2F2F" w:themeColor="text2" w:themeShade="80"/>
          <w:sz w:val="28"/>
          <w:szCs w:val="28"/>
        </w:rPr>
        <w:t xml:space="preserve">Hoffmann, S., </w:t>
      </w:r>
      <w:proofErr w:type="spellStart"/>
      <w:r w:rsidRPr="00883B6D">
        <w:rPr>
          <w:color w:val="2F2F2F" w:themeColor="text2" w:themeShade="80"/>
          <w:sz w:val="28"/>
          <w:szCs w:val="28"/>
        </w:rPr>
        <w:t>Lasarov</w:t>
      </w:r>
      <w:proofErr w:type="spellEnd"/>
      <w:r w:rsidRPr="00883B6D">
        <w:rPr>
          <w:color w:val="2F2F2F" w:themeColor="text2" w:themeShade="80"/>
          <w:sz w:val="28"/>
          <w:szCs w:val="28"/>
        </w:rPr>
        <w:t xml:space="preserve">, W. and Reimers, H. (2022). Carbon footprint tracking apps. What drives consumers’ adoption intention? Technology in Society, p.101956. </w:t>
      </w:r>
      <w:proofErr w:type="spellStart"/>
      <w:proofErr w:type="gramStart"/>
      <w:r w:rsidRPr="00883B6D">
        <w:rPr>
          <w:color w:val="2F2F2F" w:themeColor="text2" w:themeShade="80"/>
          <w:sz w:val="28"/>
          <w:szCs w:val="28"/>
        </w:rPr>
        <w:t>doi:https</w:t>
      </w:r>
      <w:proofErr w:type="spellEnd"/>
      <w:r w:rsidRPr="00883B6D">
        <w:rPr>
          <w:color w:val="2F2F2F" w:themeColor="text2" w:themeShade="80"/>
          <w:sz w:val="28"/>
          <w:szCs w:val="28"/>
        </w:rPr>
        <w:t>://doi.org/10.1016/j.techsoc.2022.101956</w:t>
      </w:r>
      <w:proofErr w:type="gramEnd"/>
    </w:p>
    <w:p w14:paraId="53B4C869" w14:textId="7857BA73" w:rsidR="00883B6D" w:rsidRPr="00883B6D" w:rsidRDefault="00883B6D" w:rsidP="00F14D19">
      <w:pPr>
        <w:pStyle w:val="ListParagraph"/>
        <w:numPr>
          <w:ilvl w:val="0"/>
          <w:numId w:val="15"/>
        </w:numPr>
        <w:rPr>
          <w:color w:val="2F2F2F" w:themeColor="text2" w:themeShade="80"/>
          <w:sz w:val="28"/>
          <w:szCs w:val="28"/>
        </w:rPr>
      </w:pPr>
      <w:r w:rsidRPr="00883B6D">
        <w:rPr>
          <w:color w:val="2F2F2F" w:themeColor="text2" w:themeShade="80"/>
          <w:sz w:val="28"/>
          <w:szCs w:val="28"/>
        </w:rPr>
        <w:t>Maslin, M. (2008). Global Warming: A Very Short Introduction. [online] Google Books. OUP Oxford. Available at: https://books.google.co.uk/books?hl=en&amp;lr=&amp;id=7waExgo5OP8C&amp;oi=fnd&amp;pg=PT17&amp;dq=Maslin [Accessed 26 Apr. 2024].</w:t>
      </w:r>
    </w:p>
    <w:p w14:paraId="0F01A5F5" w14:textId="77777777" w:rsidR="00883B6D" w:rsidRPr="00883B6D" w:rsidRDefault="00883B6D" w:rsidP="00F14D19">
      <w:pPr>
        <w:pStyle w:val="ListParagraph"/>
        <w:numPr>
          <w:ilvl w:val="0"/>
          <w:numId w:val="15"/>
        </w:numPr>
        <w:rPr>
          <w:color w:val="2F2F2F" w:themeColor="text2" w:themeShade="80"/>
          <w:sz w:val="28"/>
          <w:szCs w:val="28"/>
        </w:rPr>
      </w:pPr>
      <w:proofErr w:type="spellStart"/>
      <w:r w:rsidRPr="00883B6D">
        <w:rPr>
          <w:color w:val="2F2F2F" w:themeColor="text2" w:themeShade="80"/>
          <w:sz w:val="28"/>
          <w:szCs w:val="28"/>
        </w:rPr>
        <w:t>Oliani</w:t>
      </w:r>
      <w:proofErr w:type="spellEnd"/>
      <w:r w:rsidRPr="00883B6D">
        <w:rPr>
          <w:color w:val="2F2F2F" w:themeColor="text2" w:themeShade="80"/>
          <w:sz w:val="28"/>
          <w:szCs w:val="28"/>
        </w:rPr>
        <w:t>, M. (2021). Sustainability Apps and Social Practices: Exploring How Carbon Footprint Apps Seek to Change User Practices Can Carbon footprint apps be significant tools in aiding the fight against climate change? [online] Available at: https://edepot.wur.nl/549507.</w:t>
      </w:r>
    </w:p>
    <w:p w14:paraId="4D4850B1" w14:textId="77777777" w:rsidR="00883B6D" w:rsidRPr="00883B6D" w:rsidRDefault="00883B6D" w:rsidP="00F14D19">
      <w:pPr>
        <w:pStyle w:val="ListParagraph"/>
        <w:numPr>
          <w:ilvl w:val="0"/>
          <w:numId w:val="15"/>
        </w:numPr>
        <w:rPr>
          <w:color w:val="2F2F2F" w:themeColor="text2" w:themeShade="80"/>
          <w:sz w:val="28"/>
          <w:szCs w:val="28"/>
        </w:rPr>
      </w:pPr>
      <w:r w:rsidRPr="00883B6D">
        <w:rPr>
          <w:color w:val="2F2F2F" w:themeColor="text2" w:themeShade="80"/>
          <w:sz w:val="28"/>
          <w:szCs w:val="28"/>
        </w:rPr>
        <w:t>Ritchie, H. and Roser, M. (2020). CO2 emissions. [online] Our World in Data. Available at: https://ourworldindata.org/co2-emissions.</w:t>
      </w:r>
    </w:p>
    <w:p w14:paraId="6A4C61FA" w14:textId="77777777" w:rsidR="00883B6D" w:rsidRPr="00883B6D" w:rsidRDefault="00883B6D" w:rsidP="00F14D19">
      <w:pPr>
        <w:pStyle w:val="ListParagraph"/>
        <w:numPr>
          <w:ilvl w:val="0"/>
          <w:numId w:val="15"/>
        </w:numPr>
        <w:rPr>
          <w:color w:val="2F2F2F" w:themeColor="text2" w:themeShade="80"/>
          <w:sz w:val="28"/>
          <w:szCs w:val="28"/>
        </w:rPr>
      </w:pPr>
      <w:r w:rsidRPr="00883B6D">
        <w:rPr>
          <w:color w:val="2F2F2F" w:themeColor="text2" w:themeShade="80"/>
          <w:sz w:val="28"/>
          <w:szCs w:val="28"/>
        </w:rPr>
        <w:t xml:space="preserve">Srivastava, S. (2024). Mobile App Development Cost UK: A Comprehensive Guide. [online] </w:t>
      </w:r>
      <w:proofErr w:type="spellStart"/>
      <w:r w:rsidRPr="00883B6D">
        <w:rPr>
          <w:color w:val="2F2F2F" w:themeColor="text2" w:themeShade="80"/>
          <w:sz w:val="28"/>
          <w:szCs w:val="28"/>
        </w:rPr>
        <w:t>Appinventiv</w:t>
      </w:r>
      <w:proofErr w:type="spellEnd"/>
      <w:r w:rsidRPr="00883B6D">
        <w:rPr>
          <w:color w:val="2F2F2F" w:themeColor="text2" w:themeShade="80"/>
          <w:sz w:val="28"/>
          <w:szCs w:val="28"/>
        </w:rPr>
        <w:t>. Available at: https://appinventiv.com/blog/how-much-does-it-cost-to-build-a-mobile-app-in-uk/ [Accessed 19 Mar. 2024].</w:t>
      </w:r>
    </w:p>
    <w:p w14:paraId="1221BC1E" w14:textId="2827980B" w:rsidR="00883B6D" w:rsidRPr="00883B6D" w:rsidRDefault="00883B6D" w:rsidP="00883B6D">
      <w:pPr>
        <w:pStyle w:val="ListParagraph"/>
        <w:rPr>
          <w:color w:val="2F2F2F" w:themeColor="text2" w:themeShade="80"/>
          <w:sz w:val="28"/>
          <w:szCs w:val="28"/>
        </w:rPr>
      </w:pPr>
    </w:p>
    <w:sectPr w:rsidR="00883B6D" w:rsidRPr="00883B6D" w:rsidSect="003273BD">
      <w:footerReference w:type="even" r:id="rId14"/>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A20DD" w14:textId="77777777" w:rsidR="003273BD" w:rsidRDefault="003273BD" w:rsidP="00E74B29">
      <w:r>
        <w:separator/>
      </w:r>
    </w:p>
  </w:endnote>
  <w:endnote w:type="continuationSeparator" w:id="0">
    <w:p w14:paraId="4CEF3BD6" w14:textId="77777777" w:rsidR="003273BD" w:rsidRDefault="003273B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Content>
      <w:p w14:paraId="5F74AD23"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230B4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1489E" w14:textId="77777777" w:rsidR="003273BD" w:rsidRDefault="003273BD" w:rsidP="00E74B29">
      <w:r>
        <w:separator/>
      </w:r>
    </w:p>
  </w:footnote>
  <w:footnote w:type="continuationSeparator" w:id="0">
    <w:p w14:paraId="61F62989" w14:textId="77777777" w:rsidR="003273BD" w:rsidRDefault="003273B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D5E0B"/>
    <w:multiLevelType w:val="hybridMultilevel"/>
    <w:tmpl w:val="3E50E8D6"/>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15:restartNumberingAfterBreak="0">
    <w:nsid w:val="0C6F32BE"/>
    <w:multiLevelType w:val="hybridMultilevel"/>
    <w:tmpl w:val="D11EF57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EEA4D3F"/>
    <w:multiLevelType w:val="hybridMultilevel"/>
    <w:tmpl w:val="51B648D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B10B29"/>
    <w:multiLevelType w:val="hybridMultilevel"/>
    <w:tmpl w:val="ABFC943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39CD22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8B0B65"/>
    <w:multiLevelType w:val="hybridMultilevel"/>
    <w:tmpl w:val="23B2ADD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59320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B449AB"/>
    <w:multiLevelType w:val="hybridMultilevel"/>
    <w:tmpl w:val="02C2153C"/>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5B0B6E97"/>
    <w:multiLevelType w:val="hybridMultilevel"/>
    <w:tmpl w:val="D33E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141103"/>
    <w:multiLevelType w:val="hybridMultilevel"/>
    <w:tmpl w:val="A024359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635342D1"/>
    <w:multiLevelType w:val="hybridMultilevel"/>
    <w:tmpl w:val="3CD8BB1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792B3023"/>
    <w:multiLevelType w:val="hybridMultilevel"/>
    <w:tmpl w:val="BECE9B76"/>
    <w:lvl w:ilvl="0" w:tplc="6868DD78">
      <w:start w:val="1"/>
      <w:numFmt w:val="bullet"/>
      <w:lvlText w:val="•"/>
      <w:lvlJc w:val="left"/>
      <w:pPr>
        <w:tabs>
          <w:tab w:val="num" w:pos="720"/>
        </w:tabs>
        <w:ind w:left="720" w:hanging="360"/>
      </w:pPr>
      <w:rPr>
        <w:rFonts w:ascii="Arial" w:hAnsi="Arial" w:hint="default"/>
      </w:rPr>
    </w:lvl>
    <w:lvl w:ilvl="1" w:tplc="CD4EBDC2" w:tentative="1">
      <w:start w:val="1"/>
      <w:numFmt w:val="bullet"/>
      <w:lvlText w:val="•"/>
      <w:lvlJc w:val="left"/>
      <w:pPr>
        <w:tabs>
          <w:tab w:val="num" w:pos="1440"/>
        </w:tabs>
        <w:ind w:left="1440" w:hanging="360"/>
      </w:pPr>
      <w:rPr>
        <w:rFonts w:ascii="Arial" w:hAnsi="Arial" w:hint="default"/>
      </w:rPr>
    </w:lvl>
    <w:lvl w:ilvl="2" w:tplc="69C6646E" w:tentative="1">
      <w:start w:val="1"/>
      <w:numFmt w:val="bullet"/>
      <w:lvlText w:val="•"/>
      <w:lvlJc w:val="left"/>
      <w:pPr>
        <w:tabs>
          <w:tab w:val="num" w:pos="2160"/>
        </w:tabs>
        <w:ind w:left="2160" w:hanging="360"/>
      </w:pPr>
      <w:rPr>
        <w:rFonts w:ascii="Arial" w:hAnsi="Arial" w:hint="default"/>
      </w:rPr>
    </w:lvl>
    <w:lvl w:ilvl="3" w:tplc="4EDA6D1A" w:tentative="1">
      <w:start w:val="1"/>
      <w:numFmt w:val="bullet"/>
      <w:lvlText w:val="•"/>
      <w:lvlJc w:val="left"/>
      <w:pPr>
        <w:tabs>
          <w:tab w:val="num" w:pos="2880"/>
        </w:tabs>
        <w:ind w:left="2880" w:hanging="360"/>
      </w:pPr>
      <w:rPr>
        <w:rFonts w:ascii="Arial" w:hAnsi="Arial" w:hint="default"/>
      </w:rPr>
    </w:lvl>
    <w:lvl w:ilvl="4" w:tplc="FBD01D0C" w:tentative="1">
      <w:start w:val="1"/>
      <w:numFmt w:val="bullet"/>
      <w:lvlText w:val="•"/>
      <w:lvlJc w:val="left"/>
      <w:pPr>
        <w:tabs>
          <w:tab w:val="num" w:pos="3600"/>
        </w:tabs>
        <w:ind w:left="3600" w:hanging="360"/>
      </w:pPr>
      <w:rPr>
        <w:rFonts w:ascii="Arial" w:hAnsi="Arial" w:hint="default"/>
      </w:rPr>
    </w:lvl>
    <w:lvl w:ilvl="5" w:tplc="A28432EE" w:tentative="1">
      <w:start w:val="1"/>
      <w:numFmt w:val="bullet"/>
      <w:lvlText w:val="•"/>
      <w:lvlJc w:val="left"/>
      <w:pPr>
        <w:tabs>
          <w:tab w:val="num" w:pos="4320"/>
        </w:tabs>
        <w:ind w:left="4320" w:hanging="360"/>
      </w:pPr>
      <w:rPr>
        <w:rFonts w:ascii="Arial" w:hAnsi="Arial" w:hint="default"/>
      </w:rPr>
    </w:lvl>
    <w:lvl w:ilvl="6" w:tplc="6346CE2E" w:tentative="1">
      <w:start w:val="1"/>
      <w:numFmt w:val="bullet"/>
      <w:lvlText w:val="•"/>
      <w:lvlJc w:val="left"/>
      <w:pPr>
        <w:tabs>
          <w:tab w:val="num" w:pos="5040"/>
        </w:tabs>
        <w:ind w:left="5040" w:hanging="360"/>
      </w:pPr>
      <w:rPr>
        <w:rFonts w:ascii="Arial" w:hAnsi="Arial" w:hint="default"/>
      </w:rPr>
    </w:lvl>
    <w:lvl w:ilvl="7" w:tplc="34A29A24" w:tentative="1">
      <w:start w:val="1"/>
      <w:numFmt w:val="bullet"/>
      <w:lvlText w:val="•"/>
      <w:lvlJc w:val="left"/>
      <w:pPr>
        <w:tabs>
          <w:tab w:val="num" w:pos="5760"/>
        </w:tabs>
        <w:ind w:left="5760" w:hanging="360"/>
      </w:pPr>
      <w:rPr>
        <w:rFonts w:ascii="Arial" w:hAnsi="Arial" w:hint="default"/>
      </w:rPr>
    </w:lvl>
    <w:lvl w:ilvl="8" w:tplc="FD404A7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D5F681E"/>
    <w:multiLevelType w:val="hybridMultilevel"/>
    <w:tmpl w:val="4234321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 w15:restartNumberingAfterBreak="0">
    <w:nsid w:val="7D976F4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1184897">
    <w:abstractNumId w:val="3"/>
  </w:num>
  <w:num w:numId="2" w16cid:durableId="809902717">
    <w:abstractNumId w:val="7"/>
  </w:num>
  <w:num w:numId="3" w16cid:durableId="1032337741">
    <w:abstractNumId w:val="0"/>
  </w:num>
  <w:num w:numId="4" w16cid:durableId="171143356">
    <w:abstractNumId w:val="4"/>
  </w:num>
  <w:num w:numId="5" w16cid:durableId="1023363990">
    <w:abstractNumId w:val="2"/>
  </w:num>
  <w:num w:numId="6" w16cid:durableId="1563297561">
    <w:abstractNumId w:val="1"/>
  </w:num>
  <w:num w:numId="7" w16cid:durableId="747582462">
    <w:abstractNumId w:val="11"/>
  </w:num>
  <w:num w:numId="8" w16cid:durableId="1259563500">
    <w:abstractNumId w:val="10"/>
  </w:num>
  <w:num w:numId="9" w16cid:durableId="1351757633">
    <w:abstractNumId w:val="13"/>
  </w:num>
  <w:num w:numId="10" w16cid:durableId="419987349">
    <w:abstractNumId w:val="8"/>
  </w:num>
  <w:num w:numId="11" w16cid:durableId="342366707">
    <w:abstractNumId w:val="5"/>
  </w:num>
  <w:num w:numId="12" w16cid:durableId="175584519">
    <w:abstractNumId w:val="14"/>
  </w:num>
  <w:num w:numId="13" w16cid:durableId="30695756">
    <w:abstractNumId w:val="12"/>
  </w:num>
  <w:num w:numId="14" w16cid:durableId="1902279620">
    <w:abstractNumId w:val="9"/>
  </w:num>
  <w:num w:numId="15" w16cid:durableId="15193438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F20"/>
    <w:rsid w:val="000146E9"/>
    <w:rsid w:val="00020B83"/>
    <w:rsid w:val="000243BB"/>
    <w:rsid w:val="00086FA5"/>
    <w:rsid w:val="000D1C95"/>
    <w:rsid w:val="000E4641"/>
    <w:rsid w:val="00151F66"/>
    <w:rsid w:val="00157E3C"/>
    <w:rsid w:val="00175F20"/>
    <w:rsid w:val="00177F8D"/>
    <w:rsid w:val="00185F4A"/>
    <w:rsid w:val="00207A60"/>
    <w:rsid w:val="00271AFE"/>
    <w:rsid w:val="002B0931"/>
    <w:rsid w:val="002D2200"/>
    <w:rsid w:val="002D3D59"/>
    <w:rsid w:val="003273BD"/>
    <w:rsid w:val="00383D46"/>
    <w:rsid w:val="00400300"/>
    <w:rsid w:val="0040564B"/>
    <w:rsid w:val="00446A9F"/>
    <w:rsid w:val="0048120C"/>
    <w:rsid w:val="004909D9"/>
    <w:rsid w:val="004A7F76"/>
    <w:rsid w:val="00521481"/>
    <w:rsid w:val="00665110"/>
    <w:rsid w:val="006709F1"/>
    <w:rsid w:val="006716F0"/>
    <w:rsid w:val="006A6435"/>
    <w:rsid w:val="006C60E6"/>
    <w:rsid w:val="006E030D"/>
    <w:rsid w:val="00715918"/>
    <w:rsid w:val="00783A9B"/>
    <w:rsid w:val="007A703E"/>
    <w:rsid w:val="007E5270"/>
    <w:rsid w:val="00837914"/>
    <w:rsid w:val="00850300"/>
    <w:rsid w:val="00874FE7"/>
    <w:rsid w:val="00883B6D"/>
    <w:rsid w:val="008D7092"/>
    <w:rsid w:val="0092015A"/>
    <w:rsid w:val="00952F7D"/>
    <w:rsid w:val="0095496A"/>
    <w:rsid w:val="00970AF2"/>
    <w:rsid w:val="009A38BA"/>
    <w:rsid w:val="009F1277"/>
    <w:rsid w:val="009F2C13"/>
    <w:rsid w:val="00A4015A"/>
    <w:rsid w:val="00A507D9"/>
    <w:rsid w:val="00A731E8"/>
    <w:rsid w:val="00AF2C4A"/>
    <w:rsid w:val="00B13309"/>
    <w:rsid w:val="00B43E11"/>
    <w:rsid w:val="00C755AB"/>
    <w:rsid w:val="00C77198"/>
    <w:rsid w:val="00CF3EC2"/>
    <w:rsid w:val="00D43125"/>
    <w:rsid w:val="00D66A3A"/>
    <w:rsid w:val="00DF198B"/>
    <w:rsid w:val="00E74B29"/>
    <w:rsid w:val="00E76063"/>
    <w:rsid w:val="00ED3A39"/>
    <w:rsid w:val="00ED4BE7"/>
    <w:rsid w:val="00F14D19"/>
    <w:rsid w:val="00F50791"/>
    <w:rsid w:val="00F511CE"/>
    <w:rsid w:val="00F56827"/>
    <w:rsid w:val="00FB2F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B0AB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883B6D"/>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Spacing">
    <w:name w:val="No Spacing"/>
    <w:link w:val="NoSpacingChar"/>
    <w:uiPriority w:val="1"/>
    <w:qFormat/>
    <w:rsid w:val="00175F20"/>
    <w:rPr>
      <w:rFonts w:eastAsiaTheme="minorEastAsia"/>
      <w:sz w:val="22"/>
      <w:szCs w:val="22"/>
    </w:rPr>
  </w:style>
  <w:style w:type="character" w:customStyle="1" w:styleId="NoSpacingChar">
    <w:name w:val="No Spacing Char"/>
    <w:basedOn w:val="DefaultParagraphFont"/>
    <w:link w:val="NoSpacing"/>
    <w:uiPriority w:val="1"/>
    <w:rsid w:val="00175F20"/>
    <w:rPr>
      <w:rFonts w:eastAsiaTheme="minorEastAsia"/>
      <w:sz w:val="22"/>
      <w:szCs w:val="22"/>
    </w:rPr>
  </w:style>
  <w:style w:type="paragraph" w:customStyle="1" w:styleId="paragraph">
    <w:name w:val="paragraph"/>
    <w:basedOn w:val="Normal"/>
    <w:rsid w:val="00175F20"/>
    <w:pPr>
      <w:spacing w:before="100" w:beforeAutospacing="1" w:after="100" w:afterAutospacing="1"/>
    </w:pPr>
    <w:rPr>
      <w:rFonts w:ascii="Times New Roman" w:eastAsia="Times New Roman" w:hAnsi="Times New Roman" w:cs="Times New Roman"/>
      <w:lang w:val="en-IN" w:eastAsia="en-IN" w:bidi="hi-IN"/>
    </w:rPr>
  </w:style>
  <w:style w:type="paragraph" w:styleId="ListParagraph">
    <w:name w:val="List Paragraph"/>
    <w:basedOn w:val="Normal"/>
    <w:uiPriority w:val="34"/>
    <w:qFormat/>
    <w:rsid w:val="00175F20"/>
    <w:pPr>
      <w:ind w:left="720"/>
      <w:contextualSpacing/>
    </w:pPr>
  </w:style>
  <w:style w:type="character" w:customStyle="1" w:styleId="ui-provider">
    <w:name w:val="ui-provider"/>
    <w:basedOn w:val="DefaultParagraphFont"/>
    <w:rsid w:val="009F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072911">
      <w:bodyDiv w:val="1"/>
      <w:marLeft w:val="0"/>
      <w:marRight w:val="0"/>
      <w:marTop w:val="0"/>
      <w:marBottom w:val="0"/>
      <w:divBdr>
        <w:top w:val="none" w:sz="0" w:space="0" w:color="auto"/>
        <w:left w:val="none" w:sz="0" w:space="0" w:color="auto"/>
        <w:bottom w:val="none" w:sz="0" w:space="0" w:color="auto"/>
        <w:right w:val="none" w:sz="0" w:space="0" w:color="auto"/>
      </w:divBdr>
      <w:divsChild>
        <w:div w:id="1150905982">
          <w:marLeft w:val="360"/>
          <w:marRight w:val="0"/>
          <w:marTop w:val="200"/>
          <w:marBottom w:val="0"/>
          <w:divBdr>
            <w:top w:val="none" w:sz="0" w:space="0" w:color="auto"/>
            <w:left w:val="none" w:sz="0" w:space="0" w:color="auto"/>
            <w:bottom w:val="none" w:sz="0" w:space="0" w:color="auto"/>
            <w:right w:val="none" w:sz="0" w:space="0" w:color="auto"/>
          </w:divBdr>
        </w:div>
        <w:div w:id="1513765317">
          <w:marLeft w:val="360"/>
          <w:marRight w:val="0"/>
          <w:marTop w:val="200"/>
          <w:marBottom w:val="0"/>
          <w:divBdr>
            <w:top w:val="none" w:sz="0" w:space="0" w:color="auto"/>
            <w:left w:val="none" w:sz="0" w:space="0" w:color="auto"/>
            <w:bottom w:val="none" w:sz="0" w:space="0" w:color="auto"/>
            <w:right w:val="none" w:sz="0" w:space="0" w:color="auto"/>
          </w:divBdr>
        </w:div>
        <w:div w:id="1048605728">
          <w:marLeft w:val="360"/>
          <w:marRight w:val="0"/>
          <w:marTop w:val="200"/>
          <w:marBottom w:val="0"/>
          <w:divBdr>
            <w:top w:val="none" w:sz="0" w:space="0" w:color="auto"/>
            <w:left w:val="none" w:sz="0" w:space="0" w:color="auto"/>
            <w:bottom w:val="none" w:sz="0" w:space="0" w:color="auto"/>
            <w:right w:val="none" w:sz="0" w:space="0" w:color="auto"/>
          </w:divBdr>
        </w:div>
        <w:div w:id="2104646429">
          <w:marLeft w:val="360"/>
          <w:marRight w:val="0"/>
          <w:marTop w:val="200"/>
          <w:marBottom w:val="0"/>
          <w:divBdr>
            <w:top w:val="none" w:sz="0" w:space="0" w:color="auto"/>
            <w:left w:val="none" w:sz="0" w:space="0" w:color="auto"/>
            <w:bottom w:val="none" w:sz="0" w:space="0" w:color="auto"/>
            <w:right w:val="none" w:sz="0" w:space="0" w:color="auto"/>
          </w:divBdr>
        </w:div>
        <w:div w:id="1729496438">
          <w:marLeft w:val="360"/>
          <w:marRight w:val="0"/>
          <w:marTop w:val="200"/>
          <w:marBottom w:val="0"/>
          <w:divBdr>
            <w:top w:val="none" w:sz="0" w:space="0" w:color="auto"/>
            <w:left w:val="none" w:sz="0" w:space="0" w:color="auto"/>
            <w:bottom w:val="none" w:sz="0" w:space="0" w:color="auto"/>
            <w:right w:val="none" w:sz="0" w:space="0" w:color="auto"/>
          </w:divBdr>
        </w:div>
      </w:divsChild>
    </w:div>
    <w:div w:id="378012458">
      <w:bodyDiv w:val="1"/>
      <w:marLeft w:val="0"/>
      <w:marRight w:val="0"/>
      <w:marTop w:val="0"/>
      <w:marBottom w:val="0"/>
      <w:divBdr>
        <w:top w:val="none" w:sz="0" w:space="0" w:color="auto"/>
        <w:left w:val="none" w:sz="0" w:space="0" w:color="auto"/>
        <w:bottom w:val="none" w:sz="0" w:space="0" w:color="auto"/>
        <w:right w:val="none" w:sz="0" w:space="0" w:color="auto"/>
      </w:divBdr>
    </w:div>
    <w:div w:id="437914175">
      <w:bodyDiv w:val="1"/>
      <w:marLeft w:val="0"/>
      <w:marRight w:val="0"/>
      <w:marTop w:val="0"/>
      <w:marBottom w:val="0"/>
      <w:divBdr>
        <w:top w:val="none" w:sz="0" w:space="0" w:color="auto"/>
        <w:left w:val="none" w:sz="0" w:space="0" w:color="auto"/>
        <w:bottom w:val="none" w:sz="0" w:space="0" w:color="auto"/>
        <w:right w:val="none" w:sz="0" w:space="0" w:color="auto"/>
      </w:divBdr>
    </w:div>
    <w:div w:id="905146662">
      <w:bodyDiv w:val="1"/>
      <w:marLeft w:val="0"/>
      <w:marRight w:val="0"/>
      <w:marTop w:val="0"/>
      <w:marBottom w:val="0"/>
      <w:divBdr>
        <w:top w:val="none" w:sz="0" w:space="0" w:color="auto"/>
        <w:left w:val="none" w:sz="0" w:space="0" w:color="auto"/>
        <w:bottom w:val="none" w:sz="0" w:space="0" w:color="auto"/>
        <w:right w:val="none" w:sz="0" w:space="0" w:color="auto"/>
      </w:divBdr>
    </w:div>
    <w:div w:id="959916841">
      <w:bodyDiv w:val="1"/>
      <w:marLeft w:val="0"/>
      <w:marRight w:val="0"/>
      <w:marTop w:val="0"/>
      <w:marBottom w:val="0"/>
      <w:divBdr>
        <w:top w:val="none" w:sz="0" w:space="0" w:color="auto"/>
        <w:left w:val="none" w:sz="0" w:space="0" w:color="auto"/>
        <w:bottom w:val="none" w:sz="0" w:space="0" w:color="auto"/>
        <w:right w:val="none" w:sz="0" w:space="0" w:color="auto"/>
      </w:divBdr>
    </w:div>
    <w:div w:id="1199925940">
      <w:bodyDiv w:val="1"/>
      <w:marLeft w:val="0"/>
      <w:marRight w:val="0"/>
      <w:marTop w:val="0"/>
      <w:marBottom w:val="0"/>
      <w:divBdr>
        <w:top w:val="none" w:sz="0" w:space="0" w:color="auto"/>
        <w:left w:val="none" w:sz="0" w:space="0" w:color="auto"/>
        <w:bottom w:val="none" w:sz="0" w:space="0" w:color="auto"/>
        <w:right w:val="none" w:sz="0" w:space="0" w:color="auto"/>
      </w:divBdr>
    </w:div>
    <w:div w:id="1470125817">
      <w:bodyDiv w:val="1"/>
      <w:marLeft w:val="0"/>
      <w:marRight w:val="0"/>
      <w:marTop w:val="0"/>
      <w:marBottom w:val="0"/>
      <w:divBdr>
        <w:top w:val="none" w:sz="0" w:space="0" w:color="auto"/>
        <w:left w:val="none" w:sz="0" w:space="0" w:color="auto"/>
        <w:bottom w:val="none" w:sz="0" w:space="0" w:color="auto"/>
        <w:right w:val="none" w:sz="0" w:space="0" w:color="auto"/>
      </w:divBdr>
    </w:div>
    <w:div w:id="1501045269">
      <w:bodyDiv w:val="1"/>
      <w:marLeft w:val="0"/>
      <w:marRight w:val="0"/>
      <w:marTop w:val="0"/>
      <w:marBottom w:val="0"/>
      <w:divBdr>
        <w:top w:val="none" w:sz="0" w:space="0" w:color="auto"/>
        <w:left w:val="none" w:sz="0" w:space="0" w:color="auto"/>
        <w:bottom w:val="none" w:sz="0" w:space="0" w:color="auto"/>
        <w:right w:val="none" w:sz="0" w:space="0" w:color="auto"/>
      </w:divBdr>
    </w:div>
    <w:div w:id="1561594481">
      <w:bodyDiv w:val="1"/>
      <w:marLeft w:val="0"/>
      <w:marRight w:val="0"/>
      <w:marTop w:val="0"/>
      <w:marBottom w:val="0"/>
      <w:divBdr>
        <w:top w:val="none" w:sz="0" w:space="0" w:color="auto"/>
        <w:left w:val="none" w:sz="0" w:space="0" w:color="auto"/>
        <w:bottom w:val="none" w:sz="0" w:space="0" w:color="auto"/>
        <w:right w:val="none" w:sz="0" w:space="0" w:color="auto"/>
      </w:divBdr>
      <w:divsChild>
        <w:div w:id="128980574">
          <w:marLeft w:val="360"/>
          <w:marRight w:val="0"/>
          <w:marTop w:val="200"/>
          <w:marBottom w:val="0"/>
          <w:divBdr>
            <w:top w:val="none" w:sz="0" w:space="0" w:color="auto"/>
            <w:left w:val="none" w:sz="0" w:space="0" w:color="auto"/>
            <w:bottom w:val="none" w:sz="0" w:space="0" w:color="auto"/>
            <w:right w:val="none" w:sz="0" w:space="0" w:color="auto"/>
          </w:divBdr>
        </w:div>
        <w:div w:id="717172421">
          <w:marLeft w:val="360"/>
          <w:marRight w:val="0"/>
          <w:marTop w:val="200"/>
          <w:marBottom w:val="0"/>
          <w:divBdr>
            <w:top w:val="none" w:sz="0" w:space="0" w:color="auto"/>
            <w:left w:val="none" w:sz="0" w:space="0" w:color="auto"/>
            <w:bottom w:val="none" w:sz="0" w:space="0" w:color="auto"/>
            <w:right w:val="none" w:sz="0" w:space="0" w:color="auto"/>
          </w:divBdr>
        </w:div>
        <w:div w:id="1430200653">
          <w:marLeft w:val="360"/>
          <w:marRight w:val="0"/>
          <w:marTop w:val="200"/>
          <w:marBottom w:val="0"/>
          <w:divBdr>
            <w:top w:val="none" w:sz="0" w:space="0" w:color="auto"/>
            <w:left w:val="none" w:sz="0" w:space="0" w:color="auto"/>
            <w:bottom w:val="none" w:sz="0" w:space="0" w:color="auto"/>
            <w:right w:val="none" w:sz="0" w:space="0" w:color="auto"/>
          </w:divBdr>
        </w:div>
        <w:div w:id="120615718">
          <w:marLeft w:val="360"/>
          <w:marRight w:val="0"/>
          <w:marTop w:val="200"/>
          <w:marBottom w:val="0"/>
          <w:divBdr>
            <w:top w:val="none" w:sz="0" w:space="0" w:color="auto"/>
            <w:left w:val="none" w:sz="0" w:space="0" w:color="auto"/>
            <w:bottom w:val="none" w:sz="0" w:space="0" w:color="auto"/>
            <w:right w:val="none" w:sz="0" w:space="0" w:color="auto"/>
          </w:divBdr>
        </w:div>
        <w:div w:id="1222323365">
          <w:marLeft w:val="360"/>
          <w:marRight w:val="0"/>
          <w:marTop w:val="200"/>
          <w:marBottom w:val="0"/>
          <w:divBdr>
            <w:top w:val="none" w:sz="0" w:space="0" w:color="auto"/>
            <w:left w:val="none" w:sz="0" w:space="0" w:color="auto"/>
            <w:bottom w:val="none" w:sz="0" w:space="0" w:color="auto"/>
            <w:right w:val="none" w:sz="0" w:space="0" w:color="auto"/>
          </w:divBdr>
        </w:div>
      </w:divsChild>
    </w:div>
    <w:div w:id="1667054253">
      <w:bodyDiv w:val="1"/>
      <w:marLeft w:val="0"/>
      <w:marRight w:val="0"/>
      <w:marTop w:val="0"/>
      <w:marBottom w:val="0"/>
      <w:divBdr>
        <w:top w:val="none" w:sz="0" w:space="0" w:color="auto"/>
        <w:left w:val="none" w:sz="0" w:space="0" w:color="auto"/>
        <w:bottom w:val="none" w:sz="0" w:space="0" w:color="auto"/>
        <w:right w:val="none" w:sz="0" w:space="0" w:color="auto"/>
      </w:divBdr>
    </w:div>
    <w:div w:id="1779374976">
      <w:bodyDiv w:val="1"/>
      <w:marLeft w:val="0"/>
      <w:marRight w:val="0"/>
      <w:marTop w:val="0"/>
      <w:marBottom w:val="0"/>
      <w:divBdr>
        <w:top w:val="none" w:sz="0" w:space="0" w:color="auto"/>
        <w:left w:val="none" w:sz="0" w:space="0" w:color="auto"/>
        <w:bottom w:val="none" w:sz="0" w:space="0" w:color="auto"/>
        <w:right w:val="none" w:sz="0" w:space="0" w:color="auto"/>
      </w:divBdr>
    </w:div>
    <w:div w:id="1867598989">
      <w:bodyDiv w:val="1"/>
      <w:marLeft w:val="0"/>
      <w:marRight w:val="0"/>
      <w:marTop w:val="0"/>
      <w:marBottom w:val="0"/>
      <w:divBdr>
        <w:top w:val="none" w:sz="0" w:space="0" w:color="auto"/>
        <w:left w:val="none" w:sz="0" w:space="0" w:color="auto"/>
        <w:bottom w:val="none" w:sz="0" w:space="0" w:color="auto"/>
        <w:right w:val="none" w:sz="0" w:space="0" w:color="auto"/>
      </w:divBdr>
    </w:div>
    <w:div w:id="20809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hi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554A283-A4C4-416F-AB53-704D8D46A802}">
  <ds:schemaRefs>
    <ds:schemaRef ds:uri="http://schemas.openxmlformats.org/officeDocument/2006/bibliography"/>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10</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2024-04-23T08:54:00Z</dcterms:created>
  <dcterms:modified xsi:type="dcterms:W3CDTF">2024-05-01T08:55:00Z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